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kern w:val="28"/>
        </w:rPr>
        <w:id w:val="-240795504"/>
        <w:docPartObj>
          <w:docPartGallery w:val="Cover Pages"/>
          <w:docPartUnique/>
        </w:docPartObj>
      </w:sdtPr>
      <w:sdtEndPr>
        <w:rPr>
          <w:kern w:val="0"/>
          <w:sz w:val="56"/>
        </w:rPr>
      </w:sdtEndPr>
      <w:sdtContent>
        <w:p w14:paraId="1CA36DE1" w14:textId="7E3B7FB1" w:rsidR="007005AC" w:rsidRDefault="00C84152">
          <w:pPr>
            <w:rPr>
              <w:kern w:val="28"/>
            </w:rPr>
          </w:pPr>
          <w:r>
            <w:rPr>
              <w:noProof/>
            </w:rPr>
            <w:drawing>
              <wp:anchor distT="0" distB="0" distL="114300" distR="114300" simplePos="0" relativeHeight="251701248" behindDoc="1" locked="0" layoutInCell="1" allowOverlap="1" wp14:anchorId="4B9EB292" wp14:editId="22B0F130">
                <wp:simplePos x="0" y="0"/>
                <wp:positionH relativeFrom="column">
                  <wp:posOffset>-196850</wp:posOffset>
                </wp:positionH>
                <wp:positionV relativeFrom="paragraph">
                  <wp:posOffset>-214630</wp:posOffset>
                </wp:positionV>
                <wp:extent cx="6511925" cy="4883785"/>
                <wp:effectExtent l="0" t="0" r="3175" b="0"/>
                <wp:wrapNone/>
                <wp:docPr id="28" name="Imagen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511925" cy="4883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softEdge rad="31750"/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4BB0856" w14:textId="5AC708A1" w:rsidR="007005AC" w:rsidRDefault="009B025D">
          <w:pPr>
            <w:spacing w:line="276" w:lineRule="auto"/>
            <w:rPr>
              <w:rFonts w:asciiTheme="majorHAnsi" w:eastAsiaTheme="majorEastAsia" w:hAnsiTheme="majorHAnsi" w:cstheme="majorBidi"/>
              <w:caps/>
              <w:color w:val="000000" w:themeColor="text1"/>
              <w:spacing w:val="-20"/>
              <w:kern w:val="28"/>
              <w:sz w:val="56"/>
              <w:szCs w:val="5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0BDE5753" wp14:editId="36CCFD83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6258297</wp:posOffset>
                    </wp:positionV>
                    <wp:extent cx="6016625" cy="2924175"/>
                    <wp:effectExtent l="0" t="0" r="0" b="9525"/>
                    <wp:wrapNone/>
                    <wp:docPr id="16" name="Cuadro de texto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016625" cy="29241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4A0B46" w14:textId="77777777" w:rsidR="00EF4E66" w:rsidRDefault="00B57EEC" w:rsidP="00EF4E66">
                                <w:pPr>
                                  <w:jc w:val="both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9953BC">
                                  <w:rPr>
                                    <w:sz w:val="28"/>
                                    <w:szCs w:val="28"/>
                                  </w:rPr>
                                  <w:t>En este documento encontr</w:t>
                                </w:r>
                                <w:r w:rsidR="0080459D" w:rsidRPr="009953BC">
                                  <w:rPr>
                                    <w:sz w:val="28"/>
                                    <w:szCs w:val="28"/>
                                  </w:rPr>
                                  <w:t xml:space="preserve">aremos toda la </w:t>
                                </w:r>
                                <w:r w:rsidR="00B36D9B" w:rsidRPr="009953BC">
                                  <w:rPr>
                                    <w:sz w:val="28"/>
                                    <w:szCs w:val="28"/>
                                  </w:rPr>
                                  <w:t>i</w:t>
                                </w:r>
                                <w:r w:rsidR="0080459D" w:rsidRPr="009953BC">
                                  <w:rPr>
                                    <w:sz w:val="28"/>
                                    <w:szCs w:val="28"/>
                                  </w:rPr>
                                  <w:t xml:space="preserve">nformación </w:t>
                                </w:r>
                                <w:r w:rsidR="00B36D9B" w:rsidRPr="009953BC">
                                  <w:rPr>
                                    <w:sz w:val="28"/>
                                    <w:szCs w:val="28"/>
                                  </w:rPr>
                                  <w:t>necesaria para el desarrollo</w:t>
                                </w:r>
                                <w:r w:rsidR="002404C5" w:rsidRPr="009953BC">
                                  <w:rPr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B36D9B" w:rsidRPr="009953BC">
                                  <w:rPr>
                                    <w:sz w:val="28"/>
                                    <w:szCs w:val="28"/>
                                  </w:rPr>
                                  <w:t>del proyecto AGROROMERO</w:t>
                                </w:r>
                                <w:r w:rsidR="009B025D">
                                  <w:rPr>
                                    <w:sz w:val="28"/>
                                    <w:szCs w:val="28"/>
                                  </w:rPr>
                                  <w:t xml:space="preserve">. </w:t>
                                </w:r>
                              </w:p>
                              <w:p w14:paraId="23F50CFF" w14:textId="52839E02" w:rsidR="009B025D" w:rsidRDefault="009B025D" w:rsidP="00EF4E66">
                                <w:pPr>
                                  <w:jc w:val="both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AGROROMERO es una microempresa colombiana, ubicada en el municipio de</w:t>
                                </w:r>
                                <w:r w:rsidR="007970DE">
                                  <w:rPr>
                                    <w:sz w:val="28"/>
                                    <w:szCs w:val="28"/>
                                  </w:rPr>
                                  <w:t xml:space="preserve"> S</w:t>
                                </w:r>
                                <w:r w:rsidR="007970DE" w:rsidRPr="007970DE">
                                  <w:rPr>
                                    <w:sz w:val="28"/>
                                    <w:szCs w:val="28"/>
                                  </w:rPr>
                                  <w:t>uaza</w:t>
                                </w:r>
                                <w:r w:rsidR="007970DE">
                                  <w:rPr>
                                    <w:sz w:val="28"/>
                                    <w:szCs w:val="28"/>
                                  </w:rPr>
                                  <w:t xml:space="preserve"> – H</w:t>
                                </w:r>
                                <w:r w:rsidR="007970DE" w:rsidRPr="007970DE">
                                  <w:rPr>
                                    <w:sz w:val="28"/>
                                    <w:szCs w:val="28"/>
                                  </w:rPr>
                                  <w:t>uila</w:t>
                                </w:r>
                                <w:r w:rsidR="007970DE">
                                  <w:rPr>
                                    <w:sz w:val="28"/>
                                    <w:szCs w:val="28"/>
                                  </w:rPr>
                                  <w:t>,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 xml:space="preserve"> dedicada a la comercialización de insumos agrícolas y fertilizantes, ofreciendo a los agricultores </w:t>
                                </w:r>
                                <w:r w:rsidR="001F49BA">
                                  <w:rPr>
                                    <w:sz w:val="28"/>
                                    <w:szCs w:val="28"/>
                                  </w:rPr>
                                  <w:t xml:space="preserve">soluciones </w:t>
                                </w:r>
                                <w:r w:rsidR="00EF4E66">
                                  <w:rPr>
                                    <w:sz w:val="28"/>
                                    <w:szCs w:val="28"/>
                                  </w:rPr>
                                  <w:t>orgánicas</w:t>
                                </w:r>
                                <w:r w:rsidR="001F49BA">
                                  <w:rPr>
                                    <w:sz w:val="28"/>
                                    <w:szCs w:val="28"/>
                                  </w:rPr>
                                  <w:t xml:space="preserve"> y agroecológicas en pro del desarrollo ambiental.</w:t>
                                </w:r>
                              </w:p>
                              <w:p w14:paraId="4103D0B1" w14:textId="24758915" w:rsidR="001F49BA" w:rsidRPr="009953BC" w:rsidRDefault="001F49BA" w:rsidP="00EF4E66">
                                <w:pPr>
                                  <w:jc w:val="both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AGROROMERO ofr</w:t>
                                </w:r>
                                <w:r w:rsidR="00EF4E66">
                                  <w:rPr>
                                    <w:sz w:val="28"/>
                                    <w:szCs w:val="28"/>
                                  </w:rPr>
                                  <w:t>e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 xml:space="preserve">ce un amplio </w:t>
                                </w:r>
                                <w:r w:rsidR="00EF4E66">
                                  <w:rPr>
                                    <w:sz w:val="28"/>
                                    <w:szCs w:val="28"/>
                                  </w:rPr>
                                  <w:t xml:space="preserve">catálogo 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 xml:space="preserve">en productos </w:t>
                                </w:r>
                                <w:r w:rsidRPr="001F49BA">
                                  <w:rPr>
                                    <w:sz w:val="28"/>
                                    <w:szCs w:val="28"/>
                                  </w:rPr>
                                  <w:t>fitosanitari</w:t>
                                </w:r>
                                <w:r w:rsidR="00EF4E66">
                                  <w:rPr>
                                    <w:sz w:val="28"/>
                                    <w:szCs w:val="28"/>
                                  </w:rPr>
                                  <w:t>o</w:t>
                                </w:r>
                                <w:r w:rsidRPr="001F49BA">
                                  <w:rPr>
                                    <w:sz w:val="28"/>
                                    <w:szCs w:val="28"/>
                                  </w:rPr>
                                  <w:t>s</w:t>
                                </w:r>
                                <w:r w:rsidR="00EF4E66">
                                  <w:rPr>
                                    <w:sz w:val="28"/>
                                    <w:szCs w:val="28"/>
                                  </w:rPr>
                                  <w:t xml:space="preserve">, tales como </w:t>
                                </w:r>
                                <w:r w:rsidR="00EF4E66" w:rsidRPr="00EF4E66">
                                  <w:rPr>
                                    <w:sz w:val="28"/>
                                    <w:szCs w:val="28"/>
                                  </w:rPr>
                                  <w:t>herbicidas</w:t>
                                </w:r>
                                <w:r w:rsidR="00EF4E66">
                                  <w:rPr>
                                    <w:sz w:val="28"/>
                                    <w:szCs w:val="28"/>
                                  </w:rPr>
                                  <w:t>,</w:t>
                                </w:r>
                                <w:r w:rsidR="00EF4E66" w:rsidRPr="00EF4E66">
                                  <w:rPr>
                                    <w:sz w:val="28"/>
                                    <w:szCs w:val="28"/>
                                  </w:rPr>
                                  <w:t xml:space="preserve"> fungicidas e insecticidas</w:t>
                                </w:r>
                                <w:r w:rsidR="00EF4E66">
                                  <w:rPr>
                                    <w:sz w:val="28"/>
                                    <w:szCs w:val="28"/>
                                  </w:rPr>
                                  <w:t xml:space="preserve">. 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94000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BDE575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4" o:spid="_x0000_s1026" type="#_x0000_t202" style="position:absolute;margin-left:0;margin-top:492.8pt;width:473.75pt;height:230.25pt;z-index:251668480;visibility:visible;mso-wrap-style:square;mso-width-percent:94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94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" filled="f" stroked="f">
                    <v:textbox>
                      <w:txbxContent>
                        <w:p w14:paraId="654A0B46" w14:textId="77777777" w:rsidR="00EF4E66" w:rsidRDefault="00B57EEC" w:rsidP="00EF4E66">
                          <w:pPr>
                            <w:jc w:val="both"/>
                            <w:rPr>
                              <w:sz w:val="28"/>
                              <w:szCs w:val="28"/>
                            </w:rPr>
                          </w:pPr>
                          <w:r w:rsidRPr="009953BC">
                            <w:rPr>
                              <w:sz w:val="28"/>
                              <w:szCs w:val="28"/>
                            </w:rPr>
                            <w:t>En este documento encontr</w:t>
                          </w:r>
                          <w:r w:rsidR="0080459D" w:rsidRPr="009953BC">
                            <w:rPr>
                              <w:sz w:val="28"/>
                              <w:szCs w:val="28"/>
                            </w:rPr>
                            <w:t xml:space="preserve">aremos toda la </w:t>
                          </w:r>
                          <w:r w:rsidR="00B36D9B" w:rsidRPr="009953BC">
                            <w:rPr>
                              <w:sz w:val="28"/>
                              <w:szCs w:val="28"/>
                            </w:rPr>
                            <w:t>i</w:t>
                          </w:r>
                          <w:r w:rsidR="0080459D" w:rsidRPr="009953BC">
                            <w:rPr>
                              <w:sz w:val="28"/>
                              <w:szCs w:val="28"/>
                            </w:rPr>
                            <w:t xml:space="preserve">nformación </w:t>
                          </w:r>
                          <w:r w:rsidR="00B36D9B" w:rsidRPr="009953BC">
                            <w:rPr>
                              <w:sz w:val="28"/>
                              <w:szCs w:val="28"/>
                            </w:rPr>
                            <w:t>necesaria para el desarrollo</w:t>
                          </w:r>
                          <w:r w:rsidR="002404C5" w:rsidRPr="009953BC"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  <w:r w:rsidR="00B36D9B" w:rsidRPr="009953BC">
                            <w:rPr>
                              <w:sz w:val="28"/>
                              <w:szCs w:val="28"/>
                            </w:rPr>
                            <w:t>del proyecto AGROROMERO</w:t>
                          </w:r>
                          <w:r w:rsidR="009B025D">
                            <w:rPr>
                              <w:sz w:val="28"/>
                              <w:szCs w:val="28"/>
                            </w:rPr>
                            <w:t xml:space="preserve">. </w:t>
                          </w:r>
                        </w:p>
                        <w:p w14:paraId="23F50CFF" w14:textId="52839E02" w:rsidR="009B025D" w:rsidRDefault="009B025D" w:rsidP="00EF4E66">
                          <w:pPr>
                            <w:jc w:val="both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AGROROMERO es una microempresa colombiana, ubicada en el municipio de</w:t>
                          </w:r>
                          <w:r w:rsidR="007970DE">
                            <w:rPr>
                              <w:sz w:val="28"/>
                              <w:szCs w:val="28"/>
                            </w:rPr>
                            <w:t xml:space="preserve"> S</w:t>
                          </w:r>
                          <w:r w:rsidR="007970DE" w:rsidRPr="007970DE">
                            <w:rPr>
                              <w:sz w:val="28"/>
                              <w:szCs w:val="28"/>
                            </w:rPr>
                            <w:t>uaza</w:t>
                          </w:r>
                          <w:r w:rsidR="007970DE">
                            <w:rPr>
                              <w:sz w:val="28"/>
                              <w:szCs w:val="28"/>
                            </w:rPr>
                            <w:t xml:space="preserve"> – H</w:t>
                          </w:r>
                          <w:r w:rsidR="007970DE" w:rsidRPr="007970DE">
                            <w:rPr>
                              <w:sz w:val="28"/>
                              <w:szCs w:val="28"/>
                            </w:rPr>
                            <w:t>uila</w:t>
                          </w:r>
                          <w:r w:rsidR="007970DE">
                            <w:rPr>
                              <w:sz w:val="28"/>
                              <w:szCs w:val="28"/>
                            </w:rPr>
                            <w:t>,</w:t>
                          </w:r>
                          <w:r>
                            <w:rPr>
                              <w:sz w:val="28"/>
                              <w:szCs w:val="28"/>
                            </w:rPr>
                            <w:t xml:space="preserve"> dedicada a la comercialización de insumos agrícolas y fertilizantes, ofreciendo a los agricultores </w:t>
                          </w:r>
                          <w:r w:rsidR="001F49BA">
                            <w:rPr>
                              <w:sz w:val="28"/>
                              <w:szCs w:val="28"/>
                            </w:rPr>
                            <w:t xml:space="preserve">soluciones </w:t>
                          </w:r>
                          <w:r w:rsidR="00EF4E66">
                            <w:rPr>
                              <w:sz w:val="28"/>
                              <w:szCs w:val="28"/>
                            </w:rPr>
                            <w:t>orgánicas</w:t>
                          </w:r>
                          <w:r w:rsidR="001F49BA">
                            <w:rPr>
                              <w:sz w:val="28"/>
                              <w:szCs w:val="28"/>
                            </w:rPr>
                            <w:t xml:space="preserve"> y agroecológicas en pro del desarrollo ambiental.</w:t>
                          </w:r>
                        </w:p>
                        <w:p w14:paraId="4103D0B1" w14:textId="24758915" w:rsidR="001F49BA" w:rsidRPr="009953BC" w:rsidRDefault="001F49BA" w:rsidP="00EF4E66">
                          <w:pPr>
                            <w:jc w:val="both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AGROROMERO ofr</w:t>
                          </w:r>
                          <w:r w:rsidR="00EF4E66">
                            <w:rPr>
                              <w:sz w:val="28"/>
                              <w:szCs w:val="28"/>
                            </w:rPr>
                            <w:t>e</w:t>
                          </w:r>
                          <w:r>
                            <w:rPr>
                              <w:sz w:val="28"/>
                              <w:szCs w:val="28"/>
                            </w:rPr>
                            <w:t xml:space="preserve">ce un amplio </w:t>
                          </w:r>
                          <w:r w:rsidR="00EF4E66">
                            <w:rPr>
                              <w:sz w:val="28"/>
                              <w:szCs w:val="28"/>
                            </w:rPr>
                            <w:t>catálogo</w:t>
                          </w:r>
                          <w:r w:rsidR="00EF4E66"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  <w:szCs w:val="28"/>
                            </w:rPr>
                            <w:t xml:space="preserve">en productos </w:t>
                          </w:r>
                          <w:r w:rsidRPr="001F49BA">
                            <w:rPr>
                              <w:sz w:val="28"/>
                              <w:szCs w:val="28"/>
                            </w:rPr>
                            <w:t>fitosanitari</w:t>
                          </w:r>
                          <w:r w:rsidR="00EF4E66">
                            <w:rPr>
                              <w:sz w:val="28"/>
                              <w:szCs w:val="28"/>
                            </w:rPr>
                            <w:t>o</w:t>
                          </w:r>
                          <w:r w:rsidRPr="001F49BA">
                            <w:rPr>
                              <w:sz w:val="28"/>
                              <w:szCs w:val="28"/>
                            </w:rPr>
                            <w:t>s</w:t>
                          </w:r>
                          <w:r w:rsidR="00EF4E66">
                            <w:rPr>
                              <w:sz w:val="28"/>
                              <w:szCs w:val="28"/>
                            </w:rPr>
                            <w:t xml:space="preserve">, tales como </w:t>
                          </w:r>
                          <w:r w:rsidR="00EF4E66" w:rsidRPr="00EF4E66">
                            <w:rPr>
                              <w:sz w:val="28"/>
                              <w:szCs w:val="28"/>
                            </w:rPr>
                            <w:t>herbicidas</w:t>
                          </w:r>
                          <w:r w:rsidR="00EF4E66">
                            <w:rPr>
                              <w:sz w:val="28"/>
                              <w:szCs w:val="28"/>
                            </w:rPr>
                            <w:t>,</w:t>
                          </w:r>
                          <w:r w:rsidR="00EF4E66" w:rsidRPr="00EF4E66">
                            <w:rPr>
                              <w:sz w:val="28"/>
                              <w:szCs w:val="28"/>
                            </w:rPr>
                            <w:t xml:space="preserve"> fungicidas e insecticidas</w:t>
                          </w:r>
                          <w:r w:rsidR="00EF4E66">
                            <w:rPr>
                              <w:sz w:val="28"/>
                              <w:szCs w:val="28"/>
                            </w:rPr>
                            <w:t xml:space="preserve">. </w:t>
                          </w:r>
                          <w:r>
                            <w:rPr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500859BB" wp14:editId="1ED1E9A3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5639961</wp:posOffset>
                    </wp:positionV>
                    <wp:extent cx="5060731" cy="520263"/>
                    <wp:effectExtent l="0" t="0" r="0" b="0"/>
                    <wp:wrapNone/>
                    <wp:docPr id="1" name="Cuadro de texto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060731" cy="52026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150452" w14:textId="1AB1268B" w:rsidR="007005AC" w:rsidRPr="009953BC" w:rsidRDefault="00C66C87">
                                <w:pPr>
                                  <w:pStyle w:val="Subttulo"/>
                                  <w:rPr>
                                    <w:sz w:val="48"/>
                                    <w:szCs w:val="48"/>
                                  </w:rPr>
                                </w:pPr>
                                <w:r w:rsidRPr="009953BC">
                                  <w:rPr>
                                    <w:sz w:val="48"/>
                                    <w:szCs w:val="48"/>
                                  </w:rPr>
                                  <w:t>P</w:t>
                                </w:r>
                                <w:r w:rsidR="00B57EEC" w:rsidRPr="009953BC">
                                  <w:rPr>
                                    <w:sz w:val="48"/>
                                    <w:szCs w:val="48"/>
                                  </w:rPr>
                                  <w:t>royecto agroromero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00859BB" id="Cuadro de texto 11" o:spid="_x0000_s1027" type="#_x0000_t202" style="position:absolute;margin-left:0;margin-top:444.1pt;width:398.5pt;height:40.95pt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" filled="f" stroked="f">
                    <v:textbox>
                      <w:txbxContent>
                        <w:p w14:paraId="7B150452" w14:textId="1AB1268B" w:rsidR="007005AC" w:rsidRPr="009953BC" w:rsidRDefault="00C66C87">
                          <w:pPr>
                            <w:pStyle w:val="Subttulo"/>
                            <w:rPr>
                              <w:sz w:val="48"/>
                              <w:szCs w:val="48"/>
                            </w:rPr>
                          </w:pPr>
                          <w:r w:rsidRPr="009953BC">
                            <w:rPr>
                              <w:sz w:val="48"/>
                              <w:szCs w:val="48"/>
                            </w:rPr>
                            <w:t>P</w:t>
                          </w:r>
                          <w:r w:rsidR="00B57EEC" w:rsidRPr="009953BC">
                            <w:rPr>
                              <w:sz w:val="48"/>
                              <w:szCs w:val="48"/>
                            </w:rPr>
                            <w:t>royecto agroromero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C8415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3296" behindDoc="1" locked="0" layoutInCell="1" allowOverlap="1" wp14:anchorId="7F7D580D" wp14:editId="38FFE4E7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4719955</wp:posOffset>
                    </wp:positionV>
                    <wp:extent cx="6149340" cy="840740"/>
                    <wp:effectExtent l="0" t="0" r="0" b="0"/>
                    <wp:wrapThrough wrapText="bothSides">
                      <wp:wrapPolygon edited="0">
                        <wp:start x="134" y="0"/>
                        <wp:lineTo x="134" y="21045"/>
                        <wp:lineTo x="21346" y="21045"/>
                        <wp:lineTo x="21346" y="0"/>
                        <wp:lineTo x="134" y="0"/>
                      </wp:wrapPolygon>
                    </wp:wrapThrough>
                    <wp:docPr id="3" name="Cuadro de texto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149340" cy="840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3411D5" w14:textId="7EFF1489" w:rsidR="00C84152" w:rsidRPr="00CE2AAA" w:rsidRDefault="00B142E1" w:rsidP="00C84152">
                                <w:pPr>
                                  <w:pStyle w:val="Ttulo"/>
                                  <w:jc w:val="center"/>
                                  <w:rPr>
                                    <w:sz w:val="68"/>
                                    <w:szCs w:val="68"/>
                                  </w:rPr>
                                </w:pPr>
                                <w:sdt>
                                  <w:sdtPr>
                                    <w:rPr>
                                      <w:sz w:val="68"/>
                                      <w:szCs w:val="68"/>
                                    </w:rPr>
                                    <w:alias w:val="Título"/>
                                    <w:id w:val="324249323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84152">
                                      <w:rPr>
                                        <w:sz w:val="68"/>
                                        <w:szCs w:val="68"/>
                                      </w:rPr>
                                      <w:t>Araza programaci</w:t>
                                    </w:r>
                                    <w:r w:rsidR="009B025D">
                                      <w:rPr>
                                        <w:sz w:val="68"/>
                                        <w:szCs w:val="68"/>
                                      </w:rPr>
                                      <w:t>Ó</w:t>
                                    </w:r>
                                    <w:r w:rsidR="00C84152">
                                      <w:rPr>
                                        <w:sz w:val="68"/>
                                        <w:szCs w:val="68"/>
                                      </w:rPr>
                                      <w:t>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F7D580D" id="Cuadro de texto 26" o:spid="_x0000_s1028" type="#_x0000_t202" style="position:absolute;margin-left:0;margin-top:371.65pt;width:484.2pt;height:66.2pt;z-index:-251613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" filled="f" stroked="f">
                    <v:textbox>
                      <w:txbxContent>
                        <w:p w14:paraId="743411D5" w14:textId="7EFF1489" w:rsidR="00C84152" w:rsidRPr="00CE2AAA" w:rsidRDefault="00C84152" w:rsidP="00C84152">
                          <w:pPr>
                            <w:pStyle w:val="Ttulo"/>
                            <w:jc w:val="center"/>
                            <w:rPr>
                              <w:sz w:val="68"/>
                              <w:szCs w:val="68"/>
                            </w:rPr>
                          </w:pPr>
                          <w:sdt>
                            <w:sdtPr>
                              <w:rPr>
                                <w:sz w:val="68"/>
                                <w:szCs w:val="68"/>
                              </w:rPr>
                              <w:alias w:val="Título"/>
                              <w:id w:val="324249323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sz w:val="68"/>
                                  <w:szCs w:val="68"/>
                                </w:rPr>
                                <w:t>Araza programaci</w:t>
                              </w:r>
                              <w:r w:rsidR="009B025D">
                                <w:rPr>
                                  <w:sz w:val="68"/>
                                  <w:szCs w:val="68"/>
                                </w:rPr>
                                <w:t>Ó</w:t>
                              </w:r>
                              <w:r>
                                <w:rPr>
                                  <w:sz w:val="68"/>
                                  <w:szCs w:val="68"/>
                                </w:rPr>
                                <w:t>n</w:t>
                              </w:r>
                            </w:sdtContent>
                          </w:sdt>
                        </w:p>
                      </w:txbxContent>
                    </v:textbox>
                    <w10:wrap type="through" anchorx="margin" anchory="margin"/>
                  </v:shape>
                </w:pict>
              </mc:Fallback>
            </mc:AlternateContent>
          </w:r>
          <w:r w:rsidR="00C000E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2FF2C49D" wp14:editId="0F6D89B7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6987540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7193280</wp:posOffset>
                        </wp:positionV>
                      </mc:Fallback>
                    </mc:AlternateContent>
                    <wp:extent cx="128270" cy="2823210"/>
                    <wp:effectExtent l="0" t="0" r="0" b="0"/>
                    <wp:wrapNone/>
                    <wp:docPr id="4" name="Rectángulo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8270" cy="282321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32500</wp14:pctHeight>
                    </wp14:sizeRelV>
                  </wp:anchor>
                </w:drawing>
              </mc:Choice>
              <mc:Fallback xmlns:oel="http://schemas.microsoft.com/office/2019/extlst">
                <w:pict>
                  <v:rect w14:anchorId="7C8639CF" id="Rectángulo 9" o:spid="_x0000_s1026" style="position:absolute;margin-left:0;margin-top:0;width:10.1pt;height:222.3pt;z-index:251672576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" fillcolor="#d1282e [3215]" stroked="f">
                    <w10:wrap anchorx="margin" anchory="margin"/>
                  </v:rect>
                </w:pict>
              </mc:Fallback>
            </mc:AlternateContent>
          </w:r>
          <w:r w:rsidR="00C000E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7848DA50" wp14:editId="1DEC2F0B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6987540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498475</wp:posOffset>
                        </wp:positionV>
                      </mc:Fallback>
                    </mc:AlternateContent>
                    <wp:extent cx="128270" cy="6297930"/>
                    <wp:effectExtent l="0" t="0" r="0" b="0"/>
                    <wp:wrapNone/>
                    <wp:docPr id="5" name="Rectángulo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8270" cy="629793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 xmlns:oel="http://schemas.microsoft.com/office/2019/extlst">
                <w:pict>
                  <v:rect w14:anchorId="113AFBAF" id="Rectángulo 8" o:spid="_x0000_s1026" style="position:absolute;margin-left:0;margin-top:0;width:10.1pt;height:495.9pt;z-index:251671552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" fillcolor="black [3213]" stroked="f">
                    <w10:wrap anchorx="margin" anchory="margin"/>
                  </v:rect>
                </w:pict>
              </mc:Fallback>
            </mc:AlternateContent>
          </w:r>
          <w:r w:rsidR="00C000E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08D575C4" wp14:editId="13D92C07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839585" cy="9121140"/>
                    <wp:effectExtent l="0" t="0" r="9525" b="0"/>
                    <wp:wrapNone/>
                    <wp:docPr id="6" name="Rectángulo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39585" cy="91211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107000</wp14:pctWidth>
                    </wp14:sizeRelH>
                    <wp14:sizeRelV relativeFrom="margin">
                      <wp14:pctHeight>105000</wp14:pctHeight>
                    </wp14:sizeRelV>
                  </wp:anchor>
                </w:drawing>
              </mc:Choice>
              <mc:Fallback xmlns:oel="http://schemas.microsoft.com/office/2019/extlst">
                <w:pict>
                  <v:rect w14:anchorId="342EF56A" id="Rectángulo 4" o:spid="_x0000_s1026" style="position:absolute;margin-left:0;margin-top:0;width:538.55pt;height:718.2pt;z-index:251670528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" filled="f" strokecolor="black [3213]">
                    <w10:wrap anchorx="margin" anchory="margin"/>
                  </v:rect>
                </w:pict>
              </mc:Fallback>
            </mc:AlternateContent>
          </w:r>
          <w:r w:rsidR="00C000E8">
            <w:rPr>
              <w:sz w:val="56"/>
            </w:rPr>
            <w:br w:type="page"/>
          </w:r>
        </w:p>
      </w:sdtContent>
    </w:sdt>
    <w:sdt>
      <w:sdtPr>
        <w:id w:val="633372245"/>
        <w:placeholder>
          <w:docPart w:val="72A5DCE61AD2482194FBBDAC25C2B25A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 w14:paraId="563B9C8A" w14:textId="648BE02B" w:rsidR="007005AC" w:rsidRDefault="009B025D">
          <w:pPr>
            <w:pStyle w:val="Ttulo"/>
          </w:pPr>
          <w:r>
            <w:t>Araza programaciÓn</w:t>
          </w:r>
        </w:p>
      </w:sdtContent>
    </w:sdt>
    <w:p w14:paraId="47F1370B" w14:textId="4BF4083F" w:rsidR="007005AC" w:rsidRDefault="00C000E8">
      <w:pPr>
        <w:pStyle w:val="Subttulo"/>
      </w:pPr>
      <w:r>
        <w:rPr>
          <w:noProof/>
        </w:rPr>
        <mc:AlternateContent>
          <mc:Choice Requires="wpg">
            <w:drawing>
              <wp:anchor distT="0" distB="0" distL="182880" distR="182880" simplePos="0" relativeHeight="251676672" behindDoc="0" locked="0" layoutInCell="1" allowOverlap="1" wp14:anchorId="0EBEEBE6" wp14:editId="4EB2BB13">
                <wp:simplePos x="0" y="0"/>
                <mc:AlternateContent>
                  <mc:Choice Requires="wp14">
                    <wp:positionH relativeFrom="margin">
                      <wp14:pctPosHOffset>72000</wp14:pctPosHOffset>
                    </wp:positionH>
                  </mc:Choice>
                  <mc:Fallback>
                    <wp:positionH relativeFrom="page">
                      <wp:posOffset>5150485</wp:posOffset>
                    </wp:positionH>
                  </mc:Fallback>
                </mc:AlternateContent>
                <mc:AlternateContent>
                  <mc:Choice Requires="wp14">
                    <wp:positionV relativeFrom="margin">
                      <wp14:pctPosVOffset>-2500</wp14:pctPosVOffset>
                    </wp:positionV>
                  </mc:Choice>
                  <mc:Fallback>
                    <wp:positionV relativeFrom="page">
                      <wp:posOffset>498475</wp:posOffset>
                    </wp:positionV>
                  </mc:Fallback>
                </mc:AlternateContent>
                <wp:extent cx="2048510" cy="9457055"/>
                <wp:effectExtent l="0" t="0" r="7620" b="0"/>
                <wp:wrapSquare wrapText="bothSides"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8510" cy="9457576"/>
                          <a:chOff x="0" y="0"/>
                          <a:chExt cx="2048510" cy="9457576"/>
                        </a:xfrm>
                      </wpg:grpSpPr>
                      <wps:wsp>
                        <wps:cNvPr id="8" name="Rectángulo 18"/>
                        <wps:cNvSpPr>
                          <a:spLocks noChangeArrowheads="1"/>
                        </wps:cNvSpPr>
                        <wps:spPr bwMode="auto">
                          <a:xfrm>
                            <a:off x="0" y="6298059"/>
                            <a:ext cx="2048510" cy="2823210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ángulo 1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48510" cy="629793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Cuadro de texto 14"/>
                        <wps:cNvSpPr txBox="1">
                          <a:spLocks noChangeArrowheads="1"/>
                        </wps:cNvSpPr>
                        <wps:spPr bwMode="auto">
                          <a:xfrm>
                            <a:off x="135577" y="861060"/>
                            <a:ext cx="1604645" cy="8596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AD4411" w14:textId="398C1899" w:rsidR="007005AC" w:rsidRPr="00B36D9B" w:rsidRDefault="00B36D9B" w:rsidP="00B36D9B">
                              <w:pPr>
                                <w:pStyle w:val="Subttulo"/>
                                <w:rPr>
                                  <w:color w:val="C8C8B1" w:themeColor="background2"/>
                                </w:rPr>
                              </w:pPr>
                              <w:r>
                                <w:rPr>
                                  <w:color w:val="C8C8B1" w:themeColor="background2"/>
                                </w:rPr>
                                <w:t>quienes somos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32000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BEEBE6" id="Grupo 14" o:spid="_x0000_s1029" style="position:absolute;margin-left:0;margin-top:0;width:161.3pt;height:744.65pt;z-index:251676672;mso-width-percent:320;mso-left-percent:720;mso-top-percent:-25;mso-wrap-distance-left:14.4pt;mso-wrap-distance-right:14.4pt;mso-position-horizontal-relative:margin;mso-position-vertical-relative:margin;mso-width-percent:320;mso-left-percent:720;mso-top-percent:-25;mso-width-relative:margin;mso-height-relative:margin" coordsize="20485,94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">
                <v:rect id="Rectángulo 18" o:spid="_x0000_s1030" style="position:absolute;top:62980;width:20485;height:28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" fillcolor="#d1282e [3215]" stroked="f"/>
                <v:rect id="Rectángulo 17" o:spid="_x0000_s1031" style="position:absolute;width:20485;height:62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" fillcolor="black [3213]" stroked="f"/>
                <v:shape id="Cuadro de texto 14" o:spid="_x0000_s1032" type="#_x0000_t202" style="position:absolute;left:1355;top:8610;width:16047;height:85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" filled="f" fillcolor="white [3212]" stroked="f">
                  <v:textbox>
                    <w:txbxContent>
                      <w:p w14:paraId="18AD4411" w14:textId="398C1899" w:rsidR="007005AC" w:rsidRPr="00B36D9B" w:rsidRDefault="00B36D9B" w:rsidP="00B36D9B">
                        <w:pPr>
                          <w:pStyle w:val="Subttulo"/>
                          <w:rPr>
                            <w:color w:val="C8C8B1" w:themeColor="background2"/>
                          </w:rPr>
                        </w:pPr>
                        <w:r>
                          <w:rPr>
                            <w:color w:val="C8C8B1" w:themeColor="background2"/>
                          </w:rPr>
                          <w:t>quienes somos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20FE8210" w14:textId="08DABBFC" w:rsidR="00A437A6" w:rsidRPr="009953BC" w:rsidRDefault="00FA6223" w:rsidP="002C349B">
      <w:pPr>
        <w:pStyle w:val="Ttulo1"/>
        <w:jc w:val="both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aps w:val="0"/>
          <w:color w:val="auto"/>
        </w:rPr>
        <w:t>Trabajamos juntos para diseñar, crear y dar valor agregado a su empresa</w:t>
      </w:r>
      <w:r w:rsidR="002C349B">
        <w:rPr>
          <w:rFonts w:asciiTheme="minorHAnsi" w:hAnsiTheme="minorHAnsi" w:cstheme="minorHAnsi"/>
          <w:caps w:val="0"/>
          <w:color w:val="auto"/>
        </w:rPr>
        <w:t>. Proporcionamos innovación tecnológica en los diversos proyectos</w:t>
      </w:r>
      <w:r w:rsidR="006F5814">
        <w:rPr>
          <w:rFonts w:asciiTheme="minorHAnsi" w:hAnsiTheme="minorHAnsi" w:cstheme="minorHAnsi"/>
          <w:caps w:val="0"/>
          <w:color w:val="auto"/>
        </w:rPr>
        <w:t xml:space="preserve"> o ideas </w:t>
      </w:r>
      <w:r w:rsidR="002C349B">
        <w:rPr>
          <w:rFonts w:asciiTheme="minorHAnsi" w:hAnsiTheme="minorHAnsi" w:cstheme="minorHAnsi"/>
          <w:caps w:val="0"/>
          <w:color w:val="auto"/>
        </w:rPr>
        <w:t xml:space="preserve">que nos plantean desarrollar. </w:t>
      </w:r>
    </w:p>
    <w:p w14:paraId="2F84EBD9" w14:textId="141D6E3D" w:rsidR="00A437A6" w:rsidRDefault="009953BC" w:rsidP="002C349B">
      <w:pPr>
        <w:pStyle w:val="Ttulo1"/>
        <w:jc w:val="both"/>
        <w:rPr>
          <w:rFonts w:asciiTheme="minorHAnsi" w:hAnsiTheme="minorHAnsi" w:cstheme="minorHAnsi"/>
          <w:caps w:val="0"/>
          <w:color w:val="auto"/>
        </w:rPr>
      </w:pPr>
      <w:r>
        <w:rPr>
          <w:rFonts w:asciiTheme="minorHAnsi" w:hAnsiTheme="minorHAnsi" w:cstheme="minorHAnsi"/>
          <w:caps w:val="0"/>
          <w:color w:val="auto"/>
        </w:rPr>
        <w:t>N</w:t>
      </w:r>
      <w:r w:rsidRPr="009953BC">
        <w:rPr>
          <w:rFonts w:asciiTheme="minorHAnsi" w:hAnsiTheme="minorHAnsi" w:cstheme="minorHAnsi"/>
          <w:caps w:val="0"/>
          <w:color w:val="auto"/>
        </w:rPr>
        <w:t xml:space="preserve">uestro equipo se especializa en acompañamiento </w:t>
      </w:r>
      <w:r w:rsidR="002C349B">
        <w:rPr>
          <w:rFonts w:asciiTheme="minorHAnsi" w:hAnsiTheme="minorHAnsi" w:cstheme="minorHAnsi"/>
          <w:caps w:val="0"/>
          <w:color w:val="auto"/>
        </w:rPr>
        <w:t>a quienes requieran de nuestros servicios con un equipo de excelencia en el desarrollo tecnológico.</w:t>
      </w:r>
    </w:p>
    <w:p w14:paraId="481ADFC5" w14:textId="4A075897" w:rsidR="00F75F9F" w:rsidRDefault="00F75F9F" w:rsidP="00F75F9F"/>
    <w:p w14:paraId="402D442D" w14:textId="47A5F217" w:rsidR="003F6206" w:rsidRDefault="00F75F9F" w:rsidP="003F6206">
      <w:pPr>
        <w:rPr>
          <w:rFonts w:eastAsiaTheme="majorEastAsia" w:cstheme="minorHAnsi"/>
          <w:bCs/>
          <w:sz w:val="28"/>
          <w:szCs w:val="28"/>
        </w:rPr>
      </w:pPr>
      <w:r w:rsidRPr="00F75F9F">
        <w:rPr>
          <w:b/>
          <w:bCs/>
        </w:rPr>
        <w:t>1</w:t>
      </w:r>
      <w:r w:rsidRPr="00F75F9F">
        <w:rPr>
          <w:rFonts w:eastAsiaTheme="majorEastAsia" w:cstheme="minorHAnsi"/>
          <w:b/>
          <w:bCs/>
          <w:sz w:val="28"/>
          <w:szCs w:val="28"/>
        </w:rPr>
        <w:t>.</w:t>
      </w:r>
      <w:r w:rsidRPr="00F75F9F">
        <w:rPr>
          <w:rFonts w:eastAsiaTheme="majorEastAsia" w:cstheme="minorHAnsi"/>
          <w:bCs/>
          <w:sz w:val="28"/>
          <w:szCs w:val="28"/>
        </w:rPr>
        <w:t xml:space="preserve"> Crear un equipo de trabajo y asignar los roles de cada uno de los integrantes según la metodología Scrum.</w:t>
      </w:r>
    </w:p>
    <w:p w14:paraId="61F41C77" w14:textId="6CF4E961" w:rsidR="003F6206" w:rsidRDefault="003F6206" w:rsidP="003F6206"/>
    <w:p w14:paraId="0AAA1A83" w14:textId="3AC7D933" w:rsidR="003F6206" w:rsidRDefault="003F6206" w:rsidP="003F6206"/>
    <w:p w14:paraId="1FE4498E" w14:textId="13E67FC4" w:rsidR="003F6206" w:rsidRDefault="003F6206" w:rsidP="003F6206"/>
    <w:p w14:paraId="0CC03801" w14:textId="453141E0" w:rsidR="003F6206" w:rsidRDefault="003F6206" w:rsidP="003F6206"/>
    <w:p w14:paraId="0DB8FB1B" w14:textId="0C85EE4A" w:rsidR="003F6206" w:rsidRDefault="003F6206" w:rsidP="003F6206"/>
    <w:p w14:paraId="09133832" w14:textId="415F8931" w:rsidR="003F6206" w:rsidRDefault="003F6206" w:rsidP="003F6206"/>
    <w:p w14:paraId="091EEB08" w14:textId="022B374D" w:rsidR="003F6206" w:rsidRDefault="003F6206" w:rsidP="003F6206"/>
    <w:p w14:paraId="4EF52A96" w14:textId="2E6F9D61" w:rsidR="003F6206" w:rsidRDefault="003F6206" w:rsidP="003F6206"/>
    <w:p w14:paraId="0AF55767" w14:textId="0126B0A3" w:rsidR="003F6206" w:rsidRDefault="003F6206" w:rsidP="003F6206"/>
    <w:p w14:paraId="445302C1" w14:textId="3F9D8007" w:rsidR="003F6206" w:rsidRDefault="003F6206" w:rsidP="003F6206"/>
    <w:p w14:paraId="184570A6" w14:textId="3AFF5D8E" w:rsidR="003F6206" w:rsidRDefault="003F6206" w:rsidP="003F6206"/>
    <w:p w14:paraId="12C5F9AF" w14:textId="76CD4E05" w:rsidR="007005AC" w:rsidRDefault="006651E1" w:rsidP="006651E1">
      <w:pPr>
        <w:pStyle w:val="Ttulo1"/>
      </w:pPr>
      <w:r>
        <w:lastRenderedPageBreak/>
        <w:t xml:space="preserve">SCRUM </w:t>
      </w:r>
      <w:r w:rsidR="006C2AA5">
        <w:t>MÁSTER</w:t>
      </w:r>
    </w:p>
    <w:p w14:paraId="49970A2A" w14:textId="16AE1969" w:rsidR="006651E1" w:rsidRDefault="006D0C55" w:rsidP="006651E1">
      <w:r>
        <w:rPr>
          <w:noProof/>
        </w:rPr>
        <w:drawing>
          <wp:anchor distT="0" distB="0" distL="114300" distR="114300" simplePos="0" relativeHeight="251678720" behindDoc="1" locked="0" layoutInCell="1" allowOverlap="1" wp14:anchorId="4E7C1BED" wp14:editId="3418BD6F">
            <wp:simplePos x="0" y="0"/>
            <wp:positionH relativeFrom="margin">
              <wp:align>left</wp:align>
            </wp:positionH>
            <wp:positionV relativeFrom="paragraph">
              <wp:posOffset>74295</wp:posOffset>
            </wp:positionV>
            <wp:extent cx="2819400" cy="2819400"/>
            <wp:effectExtent l="0" t="0" r="0" b="0"/>
            <wp:wrapTight wrapText="bothSides">
              <wp:wrapPolygon edited="0">
                <wp:start x="0" y="0"/>
                <wp:lineTo x="0" y="21454"/>
                <wp:lineTo x="21454" y="21454"/>
                <wp:lineTo x="21454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353" cy="28283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206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EC036E5" wp14:editId="073F2FB9">
                <wp:simplePos x="0" y="0"/>
                <wp:positionH relativeFrom="margin">
                  <wp:posOffset>2809613</wp:posOffset>
                </wp:positionH>
                <wp:positionV relativeFrom="paragraph">
                  <wp:posOffset>33020</wp:posOffset>
                </wp:positionV>
                <wp:extent cx="2819400" cy="2258705"/>
                <wp:effectExtent l="0" t="0" r="0" b="825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2258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908F51" w14:textId="77777777" w:rsidR="003F6206" w:rsidRDefault="003F6206" w:rsidP="003F6206">
                            <w:r>
                              <w:t>Mayra Alejandra Riaño Quintero</w:t>
                            </w:r>
                          </w:p>
                          <w:p w14:paraId="34D6EC12" w14:textId="5AB9D49B" w:rsidR="003F6206" w:rsidRDefault="003F6206" w:rsidP="003F6206">
                            <w:r>
                              <w:t>C.C.1.032380182</w:t>
                            </w:r>
                          </w:p>
                          <w:p w14:paraId="261E2EC7" w14:textId="22E2A539" w:rsidR="006A00F1" w:rsidRDefault="006A00F1" w:rsidP="003F6206">
                            <w:r>
                              <w:t>Malejar.1829@gmail.com</w:t>
                            </w:r>
                          </w:p>
                          <w:p w14:paraId="342B399E" w14:textId="77777777" w:rsidR="003F6206" w:rsidRDefault="003F6206" w:rsidP="00C66C87">
                            <w:pPr>
                              <w:pStyle w:val="Sinespaciado"/>
                              <w:jc w:val="both"/>
                            </w:pPr>
                            <w:r>
                              <w:t>Responsable de la metodología SCRUM sea implementada de la manera adecuada durante el proyecto.</w:t>
                            </w:r>
                          </w:p>
                          <w:p w14:paraId="794E3C62" w14:textId="77777777" w:rsidR="003F6206" w:rsidRDefault="003F6206" w:rsidP="00C66C87">
                            <w:pPr>
                              <w:pStyle w:val="Sinespaciado"/>
                              <w:jc w:val="both"/>
                            </w:pPr>
                            <w:r>
                              <w:t>Se encarga de capacitar, guiar al equipo, líder y organiza las tareas con eficiencia.</w:t>
                            </w:r>
                          </w:p>
                          <w:p w14:paraId="1F4C32EF" w14:textId="63272B5D" w:rsidR="000D2EFF" w:rsidRDefault="003F6206" w:rsidP="00C66C87">
                            <w:pPr>
                              <w:pStyle w:val="Sinespaciado"/>
                              <w:jc w:val="both"/>
                            </w:pPr>
                            <w:r>
                              <w:t>Es responsable, organizada colaboradora y bastante meticulosa.</w:t>
                            </w:r>
                          </w:p>
                          <w:p w14:paraId="6F071C16" w14:textId="7D75F04C" w:rsidR="003F6206" w:rsidRDefault="003F620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036E5" id="Cuadro de texto 2" o:spid="_x0000_s1033" type="#_x0000_t202" style="position:absolute;margin-left:221.25pt;margin-top:2.6pt;width:222pt;height:177.8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" stroked="f">
                <v:textbox>
                  <w:txbxContent>
                    <w:p w14:paraId="30908F51" w14:textId="77777777" w:rsidR="003F6206" w:rsidRDefault="003F6206" w:rsidP="003F6206">
                      <w:r>
                        <w:t>Mayra Alejandra Riaño Quintero</w:t>
                      </w:r>
                    </w:p>
                    <w:p w14:paraId="34D6EC12" w14:textId="5AB9D49B" w:rsidR="003F6206" w:rsidRDefault="003F6206" w:rsidP="003F6206">
                      <w:r>
                        <w:t>C.C.1.032380182</w:t>
                      </w:r>
                    </w:p>
                    <w:p w14:paraId="261E2EC7" w14:textId="22E2A539" w:rsidR="006A00F1" w:rsidRDefault="006A00F1" w:rsidP="003F6206">
                      <w:r>
                        <w:t>Malejar.1829@gmail.com</w:t>
                      </w:r>
                    </w:p>
                    <w:p w14:paraId="342B399E" w14:textId="77777777" w:rsidR="003F6206" w:rsidRDefault="003F6206" w:rsidP="00C66C87">
                      <w:pPr>
                        <w:pStyle w:val="Sinespaciado"/>
                        <w:jc w:val="both"/>
                      </w:pPr>
                      <w:r>
                        <w:t>Responsable de la metodología SCRUM sea implementada de la manera adecuada durante el proyecto.</w:t>
                      </w:r>
                    </w:p>
                    <w:p w14:paraId="794E3C62" w14:textId="77777777" w:rsidR="003F6206" w:rsidRDefault="003F6206" w:rsidP="00C66C87">
                      <w:pPr>
                        <w:pStyle w:val="Sinespaciado"/>
                        <w:jc w:val="both"/>
                      </w:pPr>
                      <w:r>
                        <w:t>Se encarga de capacitar, guiar al equipo, líder y organiza las tareas con eficiencia.</w:t>
                      </w:r>
                    </w:p>
                    <w:p w14:paraId="1F4C32EF" w14:textId="63272B5D" w:rsidR="000D2EFF" w:rsidRDefault="003F6206" w:rsidP="00C66C87">
                      <w:pPr>
                        <w:pStyle w:val="Sinespaciado"/>
                        <w:jc w:val="both"/>
                      </w:pPr>
                      <w:r>
                        <w:t>Es responsable, organizada colaboradora y bastante meticulosa.</w:t>
                      </w:r>
                    </w:p>
                    <w:p w14:paraId="6F071C16" w14:textId="7D75F04C" w:rsidR="003F6206" w:rsidRDefault="003F6206"/>
                  </w:txbxContent>
                </v:textbox>
                <w10:wrap anchorx="margin"/>
              </v:shape>
            </w:pict>
          </mc:Fallback>
        </mc:AlternateContent>
      </w:r>
    </w:p>
    <w:p w14:paraId="31D5F48B" w14:textId="5ABAD6ED" w:rsidR="006D0C55" w:rsidRDefault="006D0C55" w:rsidP="006651E1"/>
    <w:p w14:paraId="14035031" w14:textId="19DCCBCF" w:rsidR="006D0C55" w:rsidRDefault="006D0C55" w:rsidP="006651E1"/>
    <w:p w14:paraId="433289E6" w14:textId="3149D438" w:rsidR="006D0C55" w:rsidRDefault="006D0C55" w:rsidP="006651E1"/>
    <w:p w14:paraId="47451378" w14:textId="04517FA2" w:rsidR="006D0C55" w:rsidRDefault="006D0C55" w:rsidP="006651E1"/>
    <w:p w14:paraId="2D005FAB" w14:textId="1AE0D1D5" w:rsidR="006D0C55" w:rsidRDefault="006D0C55" w:rsidP="006651E1"/>
    <w:p w14:paraId="7FFBF265" w14:textId="77777777" w:rsidR="006A00F1" w:rsidRPr="009B025D" w:rsidRDefault="006A00F1" w:rsidP="006A00F1">
      <w:pPr>
        <w:pStyle w:val="Ttulo1"/>
        <w:rPr>
          <w:sz w:val="2"/>
          <w:szCs w:val="2"/>
        </w:rPr>
      </w:pPr>
    </w:p>
    <w:p w14:paraId="7F4D124E" w14:textId="77777777" w:rsidR="000D2EFF" w:rsidRPr="000D2EFF" w:rsidRDefault="000D2EFF" w:rsidP="005A6B39">
      <w:pPr>
        <w:pStyle w:val="Ttulo1"/>
        <w:jc w:val="right"/>
        <w:rPr>
          <w:sz w:val="2"/>
          <w:szCs w:val="2"/>
        </w:rPr>
      </w:pPr>
    </w:p>
    <w:p w14:paraId="35B681D7" w14:textId="77777777" w:rsidR="000D2EFF" w:rsidRPr="000D2EFF" w:rsidRDefault="000D2EFF" w:rsidP="005A6B39">
      <w:pPr>
        <w:pStyle w:val="Ttulo1"/>
        <w:jc w:val="right"/>
        <w:rPr>
          <w:sz w:val="2"/>
          <w:szCs w:val="2"/>
        </w:rPr>
      </w:pPr>
    </w:p>
    <w:p w14:paraId="777027E6" w14:textId="3335E59D" w:rsidR="00084BCA" w:rsidRDefault="00084BCA" w:rsidP="005A6B39">
      <w:pPr>
        <w:pStyle w:val="Ttulo1"/>
        <w:jc w:val="right"/>
      </w:pPr>
      <w:r>
        <w:t>DESARROLLADOR</w:t>
      </w:r>
    </w:p>
    <w:p w14:paraId="6B081446" w14:textId="54A78377" w:rsidR="003F6206" w:rsidRDefault="004F4335" w:rsidP="004F433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DBC0AAA" wp14:editId="5B4D5009">
                <wp:simplePos x="0" y="0"/>
                <wp:positionH relativeFrom="margin">
                  <wp:posOffset>397773</wp:posOffset>
                </wp:positionH>
                <wp:positionV relativeFrom="paragraph">
                  <wp:posOffset>154305</wp:posOffset>
                </wp:positionV>
                <wp:extent cx="2819400" cy="1944806"/>
                <wp:effectExtent l="0" t="0" r="0" b="0"/>
                <wp:wrapNone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19448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152B1" w14:textId="41331064" w:rsidR="003F6206" w:rsidRDefault="006A00F1" w:rsidP="003F6206">
                            <w:r>
                              <w:t>C</w:t>
                            </w:r>
                            <w:r w:rsidR="000A4C14">
                              <w:t>hristian Saúl Gonz</w:t>
                            </w:r>
                            <w:r w:rsidR="002C349B">
                              <w:t>ales</w:t>
                            </w:r>
                          </w:p>
                          <w:p w14:paraId="5A6E29D7" w14:textId="4DDC700A" w:rsidR="003F6206" w:rsidRPr="002404C5" w:rsidRDefault="003F6206" w:rsidP="003F6206">
                            <w:r w:rsidRPr="002404C5">
                              <w:t>C.C.</w:t>
                            </w:r>
                            <w:r w:rsidR="00C66C87" w:rsidRPr="002404C5">
                              <w:t xml:space="preserve"> 1.070.604.303</w:t>
                            </w:r>
                          </w:p>
                          <w:p w14:paraId="2A4ADCD8" w14:textId="0357813A" w:rsidR="006A00F1" w:rsidRPr="002404C5" w:rsidRDefault="00C66C87" w:rsidP="003F6206">
                            <w:r w:rsidRPr="002404C5">
                              <w:t>c</w:t>
                            </w:r>
                            <w:r w:rsidR="006A00F1" w:rsidRPr="002404C5">
                              <w:t>ristian-saul-66@hotmail.com</w:t>
                            </w:r>
                          </w:p>
                          <w:p w14:paraId="09BAED7F" w14:textId="4F053016" w:rsidR="003F6206" w:rsidRDefault="00AE546A" w:rsidP="00C66C87">
                            <w:pPr>
                              <w:pStyle w:val="Sinespaciado"/>
                              <w:jc w:val="both"/>
                            </w:pPr>
                            <w:r>
                              <w:t>Encargado de la ejecución y materialización del producto. Su responsabilidad es construir un entregable valioso y de calidad en cada Sprint</w:t>
                            </w:r>
                            <w:r w:rsidR="00C66C87">
                              <w:t>.</w:t>
                            </w:r>
                          </w:p>
                          <w:p w14:paraId="5634D374" w14:textId="3C6BB31C" w:rsidR="000A4C14" w:rsidRDefault="000A4C14" w:rsidP="00C66C87">
                            <w:pPr>
                              <w:pStyle w:val="Sinespaciado"/>
                              <w:jc w:val="both"/>
                            </w:pPr>
                            <w:r>
                              <w:t>Responsable, trabajo bajo presión.</w:t>
                            </w:r>
                          </w:p>
                          <w:p w14:paraId="6335D49C" w14:textId="77777777" w:rsidR="003F6206" w:rsidRDefault="003F6206" w:rsidP="003F620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C0AAA" id="_x0000_s1034" type="#_x0000_t202" style="position:absolute;margin-left:31.3pt;margin-top:12.15pt;width:222pt;height:153.1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" stroked="f">
                <v:textbox>
                  <w:txbxContent>
                    <w:p w14:paraId="352152B1" w14:textId="41331064" w:rsidR="003F6206" w:rsidRDefault="006A00F1" w:rsidP="003F6206">
                      <w:r>
                        <w:t>C</w:t>
                      </w:r>
                      <w:r w:rsidR="000A4C14">
                        <w:t>hristian Saúl Gonz</w:t>
                      </w:r>
                      <w:r w:rsidR="002C349B">
                        <w:t>ales</w:t>
                      </w:r>
                    </w:p>
                    <w:p w14:paraId="5A6E29D7" w14:textId="4DDC700A" w:rsidR="003F6206" w:rsidRPr="002404C5" w:rsidRDefault="003F6206" w:rsidP="003F6206">
                      <w:r w:rsidRPr="002404C5">
                        <w:t>C.C.</w:t>
                      </w:r>
                      <w:r w:rsidR="00C66C87" w:rsidRPr="002404C5">
                        <w:t xml:space="preserve"> 1.070.604.303</w:t>
                      </w:r>
                    </w:p>
                    <w:p w14:paraId="2A4ADCD8" w14:textId="0357813A" w:rsidR="006A00F1" w:rsidRPr="002404C5" w:rsidRDefault="00C66C87" w:rsidP="003F6206">
                      <w:r w:rsidRPr="002404C5">
                        <w:t>c</w:t>
                      </w:r>
                      <w:r w:rsidR="006A00F1" w:rsidRPr="002404C5">
                        <w:t>ristian-saul-66@hotmail.com</w:t>
                      </w:r>
                    </w:p>
                    <w:p w14:paraId="09BAED7F" w14:textId="4F053016" w:rsidR="003F6206" w:rsidRDefault="00AE546A" w:rsidP="00C66C87">
                      <w:pPr>
                        <w:pStyle w:val="Sinespaciado"/>
                        <w:jc w:val="both"/>
                      </w:pPr>
                      <w:r>
                        <w:t>Encargado de la ejecución y materialización del producto. Su responsabilidad es construir un entregable valioso y de calidad en cada Sprint</w:t>
                      </w:r>
                      <w:r w:rsidR="00C66C87">
                        <w:t>.</w:t>
                      </w:r>
                    </w:p>
                    <w:p w14:paraId="5634D374" w14:textId="3C6BB31C" w:rsidR="000A4C14" w:rsidRDefault="000A4C14" w:rsidP="00C66C87">
                      <w:pPr>
                        <w:pStyle w:val="Sinespaciado"/>
                        <w:jc w:val="both"/>
                      </w:pPr>
                      <w:r>
                        <w:t>Responsable, trabajo bajo presión.</w:t>
                      </w:r>
                    </w:p>
                    <w:p w14:paraId="6335D49C" w14:textId="77777777" w:rsidR="003F6206" w:rsidRDefault="003F6206" w:rsidP="003F6206"/>
                  </w:txbxContent>
                </v:textbox>
                <w10:wrap anchorx="margin"/>
              </v:shape>
            </w:pict>
          </mc:Fallback>
        </mc:AlternateContent>
      </w:r>
      <w:r w:rsidR="005A6B39">
        <w:rPr>
          <w:noProof/>
        </w:rPr>
        <w:drawing>
          <wp:anchor distT="0" distB="0" distL="114300" distR="114300" simplePos="0" relativeHeight="251679744" behindDoc="0" locked="0" layoutInCell="1" allowOverlap="1" wp14:anchorId="60269B77" wp14:editId="1434ECCF">
            <wp:simplePos x="0" y="0"/>
            <wp:positionH relativeFrom="margin">
              <wp:posOffset>3528695</wp:posOffset>
            </wp:positionH>
            <wp:positionV relativeFrom="paragraph">
              <wp:posOffset>104140</wp:posOffset>
            </wp:positionV>
            <wp:extent cx="2564765" cy="2564765"/>
            <wp:effectExtent l="0" t="0" r="6985" b="698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3202CA" w14:textId="49145B6D" w:rsidR="003F6206" w:rsidRDefault="003F6206" w:rsidP="00084BCA"/>
    <w:p w14:paraId="1BD208FA" w14:textId="17D728DF" w:rsidR="003F6206" w:rsidRDefault="003F6206" w:rsidP="00084BCA"/>
    <w:p w14:paraId="6F9823A5" w14:textId="3E0EEBA8" w:rsidR="006A00F1" w:rsidRDefault="006A00F1" w:rsidP="00084BCA"/>
    <w:p w14:paraId="1AFE949C" w14:textId="621FCDBB" w:rsidR="006A00F1" w:rsidRDefault="006A00F1" w:rsidP="00084BCA"/>
    <w:p w14:paraId="659F00B4" w14:textId="3B732862" w:rsidR="006A00F1" w:rsidRDefault="006A00F1" w:rsidP="00084BCA"/>
    <w:p w14:paraId="00C3D305" w14:textId="77777777" w:rsidR="009B025D" w:rsidRPr="009B025D" w:rsidRDefault="009B025D" w:rsidP="006A00F1">
      <w:pPr>
        <w:pStyle w:val="Ttulo1"/>
        <w:rPr>
          <w:sz w:val="2"/>
          <w:szCs w:val="2"/>
        </w:rPr>
      </w:pPr>
    </w:p>
    <w:p w14:paraId="2D44607A" w14:textId="77777777" w:rsidR="000D2EFF" w:rsidRPr="000D2EFF" w:rsidRDefault="000D2EFF" w:rsidP="006A00F1">
      <w:pPr>
        <w:pStyle w:val="Ttulo1"/>
        <w:rPr>
          <w:sz w:val="2"/>
          <w:szCs w:val="2"/>
        </w:rPr>
      </w:pPr>
    </w:p>
    <w:p w14:paraId="4BC5759B" w14:textId="30119315" w:rsidR="006A00F1" w:rsidRDefault="006A00F1" w:rsidP="006A00F1">
      <w:pPr>
        <w:pStyle w:val="Ttulo1"/>
      </w:pPr>
      <w:r>
        <w:t>ANALISTA</w:t>
      </w:r>
    </w:p>
    <w:p w14:paraId="6275C5A4" w14:textId="7DA15E7A" w:rsidR="006A00F1" w:rsidRDefault="004F4335" w:rsidP="00084BC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2ADFC4F" wp14:editId="67111DED">
                <wp:simplePos x="0" y="0"/>
                <wp:positionH relativeFrom="margin">
                  <wp:posOffset>2578056</wp:posOffset>
                </wp:positionH>
                <wp:positionV relativeFrom="paragraph">
                  <wp:posOffset>311785</wp:posOffset>
                </wp:positionV>
                <wp:extent cx="2819400" cy="1404620"/>
                <wp:effectExtent l="0" t="0" r="0" b="0"/>
                <wp:wrapNone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6D9507" w14:textId="26DB6705" w:rsidR="005A6B39" w:rsidRPr="002404C5" w:rsidRDefault="005A6B39" w:rsidP="005A6B39">
                            <w:r w:rsidRPr="002404C5">
                              <w:t>Leidy</w:t>
                            </w:r>
                            <w:r w:rsidR="000A4C14" w:rsidRPr="002404C5">
                              <w:t xml:space="preserve"> Cristina Hurtado Velandia</w:t>
                            </w:r>
                          </w:p>
                          <w:p w14:paraId="16FB14B9" w14:textId="018921E6" w:rsidR="005A6B39" w:rsidRPr="002404C5" w:rsidRDefault="005A6B39" w:rsidP="005A6B39">
                            <w:r w:rsidRPr="002404C5">
                              <w:t>C.C.</w:t>
                            </w:r>
                            <w:r w:rsidR="00C66C87" w:rsidRPr="002404C5">
                              <w:t xml:space="preserve"> </w:t>
                            </w:r>
                            <w:r w:rsidR="000A4C14" w:rsidRPr="002404C5">
                              <w:t>1.118.564.281</w:t>
                            </w:r>
                          </w:p>
                          <w:p w14:paraId="4E74535B" w14:textId="3F46A506" w:rsidR="005A6B39" w:rsidRPr="002404C5" w:rsidRDefault="000A4C14" w:rsidP="00C66C87">
                            <w:r w:rsidRPr="002404C5">
                              <w:t>l</w:t>
                            </w:r>
                            <w:r w:rsidR="005A6B39" w:rsidRPr="002404C5">
                              <w:t>eidyhurtado-1@hotmail.com</w:t>
                            </w:r>
                          </w:p>
                          <w:p w14:paraId="5FAEB49B" w14:textId="14DFBFC3" w:rsidR="005A6B39" w:rsidRDefault="00077496" w:rsidP="000A4C14">
                            <w:pPr>
                              <w:spacing w:after="0"/>
                            </w:pPr>
                            <w:r>
                              <w:t>Participa en el proceso de aprobaciones o tareas específicas del proyecto.</w:t>
                            </w:r>
                          </w:p>
                          <w:p w14:paraId="40A39DEC" w14:textId="2A38C12E" w:rsidR="000A4C14" w:rsidRDefault="000A4C14" w:rsidP="000A4C14">
                            <w:pPr>
                              <w:spacing w:after="0"/>
                            </w:pPr>
                            <w:r>
                              <w:t>Iniciativa, Trabajo en equipo, orientación a resultado y mejora continua.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ADFC4F" id="_x0000_s1035" type="#_x0000_t202" style="position:absolute;margin-left:203pt;margin-top:24.55pt;width:222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" stroked="f">
                <v:textbox style="mso-fit-shape-to-text:t">
                  <w:txbxContent>
                    <w:p w14:paraId="506D9507" w14:textId="26DB6705" w:rsidR="005A6B39" w:rsidRPr="002404C5" w:rsidRDefault="005A6B39" w:rsidP="005A6B39">
                      <w:r w:rsidRPr="002404C5">
                        <w:t>Leidy</w:t>
                      </w:r>
                      <w:r w:rsidR="000A4C14" w:rsidRPr="002404C5">
                        <w:t xml:space="preserve"> Cristina Hurtado Velandia</w:t>
                      </w:r>
                    </w:p>
                    <w:p w14:paraId="16FB14B9" w14:textId="018921E6" w:rsidR="005A6B39" w:rsidRPr="002404C5" w:rsidRDefault="005A6B39" w:rsidP="005A6B39">
                      <w:r w:rsidRPr="002404C5">
                        <w:t>C.C.</w:t>
                      </w:r>
                      <w:r w:rsidR="00C66C87" w:rsidRPr="002404C5">
                        <w:t xml:space="preserve"> </w:t>
                      </w:r>
                      <w:r w:rsidR="000A4C14" w:rsidRPr="002404C5">
                        <w:t>1.118.564.281</w:t>
                      </w:r>
                    </w:p>
                    <w:p w14:paraId="4E74535B" w14:textId="3F46A506" w:rsidR="005A6B39" w:rsidRPr="002404C5" w:rsidRDefault="000A4C14" w:rsidP="00C66C87">
                      <w:r w:rsidRPr="002404C5">
                        <w:t>l</w:t>
                      </w:r>
                      <w:r w:rsidR="005A6B39" w:rsidRPr="002404C5">
                        <w:t>eidyhurtado-1@hotmail.com</w:t>
                      </w:r>
                    </w:p>
                    <w:p w14:paraId="5FAEB49B" w14:textId="14DFBFC3" w:rsidR="005A6B39" w:rsidRDefault="00077496" w:rsidP="000A4C14">
                      <w:pPr>
                        <w:spacing w:after="0"/>
                      </w:pPr>
                      <w:r>
                        <w:t>Participa en el proceso de aprobaciones o tareas específicas del proyecto.</w:t>
                      </w:r>
                    </w:p>
                    <w:p w14:paraId="40A39DEC" w14:textId="2A38C12E" w:rsidR="000A4C14" w:rsidRDefault="000A4C14" w:rsidP="000A4C14">
                      <w:pPr>
                        <w:spacing w:after="0"/>
                      </w:pPr>
                      <w:r>
                        <w:t>Iniciativa, Trabajo en equipo, orientación a resultado y mejora continua.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5814">
        <w:rPr>
          <w:noProof/>
        </w:rPr>
        <w:drawing>
          <wp:anchor distT="0" distB="0" distL="114300" distR="114300" simplePos="0" relativeHeight="251684864" behindDoc="0" locked="0" layoutInCell="1" allowOverlap="1" wp14:anchorId="379AB0A1" wp14:editId="61E774A2">
            <wp:simplePos x="0" y="0"/>
            <wp:positionH relativeFrom="margin">
              <wp:posOffset>26670</wp:posOffset>
            </wp:positionH>
            <wp:positionV relativeFrom="paragraph">
              <wp:posOffset>38100</wp:posOffset>
            </wp:positionV>
            <wp:extent cx="2448560" cy="2448560"/>
            <wp:effectExtent l="0" t="0" r="8890" b="889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56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CD16CB" w14:textId="7A893ACA" w:rsidR="006A00F1" w:rsidRDefault="006A00F1" w:rsidP="00084BCA"/>
    <w:p w14:paraId="418CE363" w14:textId="77777777" w:rsidR="006A00F1" w:rsidRDefault="006A00F1" w:rsidP="00084BCA"/>
    <w:p w14:paraId="4E665EE5" w14:textId="1F967191" w:rsidR="003F6206" w:rsidRDefault="003F6206" w:rsidP="00084BCA"/>
    <w:p w14:paraId="3D6CE7B1" w14:textId="77777777" w:rsidR="003F6206" w:rsidRDefault="003F6206" w:rsidP="00084BCA"/>
    <w:p w14:paraId="69C197B3" w14:textId="59FC19BA" w:rsidR="00084BCA" w:rsidRDefault="00084BCA" w:rsidP="00084BCA"/>
    <w:p w14:paraId="3773E124" w14:textId="7391037B" w:rsidR="00077496" w:rsidRDefault="00077496" w:rsidP="00084BCA"/>
    <w:p w14:paraId="4A0BF85E" w14:textId="77777777" w:rsidR="000A4C14" w:rsidRDefault="000A4C14" w:rsidP="00084BCA"/>
    <w:p w14:paraId="1EDB77CA" w14:textId="5D3487A7" w:rsidR="00077496" w:rsidRDefault="00077496" w:rsidP="00077496">
      <w:pPr>
        <w:pStyle w:val="Ttulo1"/>
        <w:jc w:val="right"/>
      </w:pPr>
      <w:r>
        <w:lastRenderedPageBreak/>
        <w:t>ADMINISTRADOR BASE DE DATOS</w:t>
      </w:r>
    </w:p>
    <w:p w14:paraId="063A877F" w14:textId="6CACCA2F" w:rsidR="00077496" w:rsidRDefault="000D2EFF" w:rsidP="00077496">
      <w:pPr>
        <w:pStyle w:val="Ttulo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429DAE1" wp14:editId="779F41B0">
                <wp:simplePos x="0" y="0"/>
                <wp:positionH relativeFrom="margin">
                  <wp:posOffset>425232</wp:posOffset>
                </wp:positionH>
                <wp:positionV relativeFrom="paragraph">
                  <wp:posOffset>215330</wp:posOffset>
                </wp:positionV>
                <wp:extent cx="2819400" cy="1958454"/>
                <wp:effectExtent l="0" t="0" r="0" b="3810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19584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A26B21" w14:textId="155523E1" w:rsidR="00077496" w:rsidRDefault="00077496" w:rsidP="00077496">
                            <w:r>
                              <w:t>Duban</w:t>
                            </w:r>
                            <w:r w:rsidR="00C66C87">
                              <w:t xml:space="preserve"> José Romero Ramírez</w:t>
                            </w:r>
                          </w:p>
                          <w:p w14:paraId="78F4A175" w14:textId="501A2105" w:rsidR="00077496" w:rsidRDefault="00077496" w:rsidP="00077496">
                            <w:r>
                              <w:t>C.C.</w:t>
                            </w:r>
                            <w:r w:rsidR="00C66C87">
                              <w:t xml:space="preserve"> 80.310.889</w:t>
                            </w:r>
                          </w:p>
                          <w:p w14:paraId="5BE308DA" w14:textId="374537BC" w:rsidR="00077496" w:rsidRDefault="00C66C87" w:rsidP="00077496">
                            <w:r>
                              <w:t>dubanr@gmail.com</w:t>
                            </w:r>
                          </w:p>
                          <w:p w14:paraId="2DEB4F12" w14:textId="02D15487" w:rsidR="00C66C87" w:rsidRDefault="00C66C87" w:rsidP="00C66C87">
                            <w:pPr>
                              <w:spacing w:after="0"/>
                              <w:jc w:val="both"/>
                            </w:pPr>
                            <w:r>
                              <w:t>Encargado de gestión, creación y administración de base de datos del proyecto.</w:t>
                            </w:r>
                          </w:p>
                          <w:p w14:paraId="71E56A7D" w14:textId="0AF84294" w:rsidR="00C66C87" w:rsidRDefault="00C66C87" w:rsidP="00C66C87">
                            <w:pPr>
                              <w:spacing w:after="0"/>
                              <w:jc w:val="both"/>
                            </w:pPr>
                            <w:r>
                              <w:t>Es proactivo, responsable, colaborador.</w:t>
                            </w:r>
                          </w:p>
                          <w:p w14:paraId="2FD77D12" w14:textId="77777777" w:rsidR="00077496" w:rsidRDefault="00077496" w:rsidP="00077496">
                            <w:pPr>
                              <w:pStyle w:val="Sinespaciado"/>
                            </w:pPr>
                          </w:p>
                          <w:p w14:paraId="78E5E843" w14:textId="227B2892" w:rsidR="00077496" w:rsidRDefault="00077496" w:rsidP="0007749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9DAE1" id="_x0000_s1036" type="#_x0000_t202" style="position:absolute;margin-left:33.5pt;margin-top:16.95pt;width:222pt;height:154.2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" stroked="f">
                <v:textbox>
                  <w:txbxContent>
                    <w:p w14:paraId="33A26B21" w14:textId="155523E1" w:rsidR="00077496" w:rsidRDefault="00077496" w:rsidP="00077496">
                      <w:r>
                        <w:t>Duban</w:t>
                      </w:r>
                      <w:r w:rsidR="00C66C87">
                        <w:t xml:space="preserve"> José Romero Ramírez</w:t>
                      </w:r>
                    </w:p>
                    <w:p w14:paraId="78F4A175" w14:textId="501A2105" w:rsidR="00077496" w:rsidRDefault="00077496" w:rsidP="00077496">
                      <w:r>
                        <w:t>C.C.</w:t>
                      </w:r>
                      <w:r w:rsidR="00C66C87">
                        <w:t xml:space="preserve"> 80.310.889</w:t>
                      </w:r>
                    </w:p>
                    <w:p w14:paraId="5BE308DA" w14:textId="374537BC" w:rsidR="00077496" w:rsidRDefault="00C66C87" w:rsidP="00077496">
                      <w:r>
                        <w:t>dubanr@gmail.com</w:t>
                      </w:r>
                    </w:p>
                    <w:p w14:paraId="2DEB4F12" w14:textId="02D15487" w:rsidR="00C66C87" w:rsidRDefault="00C66C87" w:rsidP="00C66C87">
                      <w:pPr>
                        <w:spacing w:after="0"/>
                        <w:jc w:val="both"/>
                      </w:pPr>
                      <w:r>
                        <w:t>Encargado de gestión, creación y administración de base de datos del proyecto.</w:t>
                      </w:r>
                    </w:p>
                    <w:p w14:paraId="71E56A7D" w14:textId="0AF84294" w:rsidR="00C66C87" w:rsidRDefault="00C66C87" w:rsidP="00C66C87">
                      <w:pPr>
                        <w:spacing w:after="0"/>
                        <w:jc w:val="both"/>
                      </w:pPr>
                      <w:r>
                        <w:t>Es proactivo, responsable, colaborador.</w:t>
                      </w:r>
                    </w:p>
                    <w:p w14:paraId="2FD77D12" w14:textId="77777777" w:rsidR="00077496" w:rsidRDefault="00077496" w:rsidP="00077496">
                      <w:pPr>
                        <w:pStyle w:val="Sinespaciado"/>
                      </w:pPr>
                    </w:p>
                    <w:p w14:paraId="78E5E843" w14:textId="227B2892" w:rsidR="00077496" w:rsidRDefault="00077496" w:rsidP="00077496"/>
                  </w:txbxContent>
                </v:textbox>
                <w10:wrap anchorx="margin"/>
              </v:shape>
            </w:pict>
          </mc:Fallback>
        </mc:AlternateContent>
      </w:r>
      <w:r w:rsidR="00077496">
        <w:rPr>
          <w:noProof/>
        </w:rPr>
        <w:drawing>
          <wp:anchor distT="0" distB="0" distL="114300" distR="114300" simplePos="0" relativeHeight="251687936" behindDoc="0" locked="0" layoutInCell="1" allowOverlap="1" wp14:anchorId="72C5E2A0" wp14:editId="70337B5D">
            <wp:simplePos x="0" y="0"/>
            <wp:positionH relativeFrom="margin">
              <wp:posOffset>3448050</wp:posOffset>
            </wp:positionH>
            <wp:positionV relativeFrom="paragraph">
              <wp:posOffset>311150</wp:posOffset>
            </wp:positionV>
            <wp:extent cx="2524125" cy="2524125"/>
            <wp:effectExtent l="0" t="0" r="9525" b="952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7496">
        <w:t xml:space="preserve"> </w:t>
      </w:r>
    </w:p>
    <w:p w14:paraId="5DA36D1B" w14:textId="230B5B59" w:rsidR="00077496" w:rsidRPr="00077496" w:rsidRDefault="00077496" w:rsidP="00077496"/>
    <w:p w14:paraId="75942F7F" w14:textId="5BC4DFC8" w:rsidR="00077496" w:rsidRPr="00077496" w:rsidRDefault="00077496" w:rsidP="00077496"/>
    <w:p w14:paraId="7C527474" w14:textId="6398EF9E" w:rsidR="00077496" w:rsidRDefault="00077496" w:rsidP="00077496">
      <w:pPr>
        <w:rPr>
          <w:rFonts w:asciiTheme="majorHAnsi" w:eastAsiaTheme="majorEastAsia" w:hAnsiTheme="majorHAnsi" w:cstheme="majorBidi"/>
          <w:bCs/>
          <w:caps/>
          <w:color w:val="7A7A7A" w:themeColor="accent1"/>
          <w:sz w:val="28"/>
          <w:szCs w:val="28"/>
        </w:rPr>
      </w:pPr>
    </w:p>
    <w:p w14:paraId="66446D9D" w14:textId="50189865" w:rsidR="00077496" w:rsidRDefault="00077496" w:rsidP="00D5741B">
      <w:pPr>
        <w:tabs>
          <w:tab w:val="left" w:pos="2280"/>
        </w:tabs>
      </w:pPr>
      <w:r>
        <w:tab/>
      </w:r>
    </w:p>
    <w:p w14:paraId="0F252A19" w14:textId="0B0E3ABA" w:rsidR="00D5741B" w:rsidRDefault="00D5741B" w:rsidP="00D5741B">
      <w:pPr>
        <w:tabs>
          <w:tab w:val="left" w:pos="2280"/>
        </w:tabs>
      </w:pPr>
    </w:p>
    <w:p w14:paraId="5322F125" w14:textId="77777777" w:rsidR="000D2EFF" w:rsidRPr="000D2EFF" w:rsidRDefault="000D2EFF" w:rsidP="00D5741B">
      <w:pPr>
        <w:pStyle w:val="Ttulo1"/>
        <w:rPr>
          <w:sz w:val="4"/>
          <w:szCs w:val="4"/>
        </w:rPr>
      </w:pPr>
    </w:p>
    <w:p w14:paraId="02B50295" w14:textId="359FEBB9" w:rsidR="00077496" w:rsidRDefault="00D5741B" w:rsidP="00D5741B">
      <w:pPr>
        <w:pStyle w:val="Ttulo1"/>
      </w:pPr>
      <w:r>
        <w:t>PRODUCT OWNER</w:t>
      </w:r>
    </w:p>
    <w:p w14:paraId="0D191DF6" w14:textId="7324D04D" w:rsidR="00D5741B" w:rsidRDefault="006F5814" w:rsidP="00D5741B">
      <w:r>
        <w:rPr>
          <w:noProof/>
        </w:rPr>
        <w:drawing>
          <wp:anchor distT="0" distB="0" distL="114300" distR="114300" simplePos="0" relativeHeight="251691008" behindDoc="0" locked="0" layoutInCell="1" allowOverlap="1" wp14:anchorId="63E50404" wp14:editId="4A2AB2DF">
            <wp:simplePos x="0" y="0"/>
            <wp:positionH relativeFrom="margin">
              <wp:posOffset>-81915</wp:posOffset>
            </wp:positionH>
            <wp:positionV relativeFrom="paragraph">
              <wp:posOffset>331470</wp:posOffset>
            </wp:positionV>
            <wp:extent cx="2836014" cy="2613736"/>
            <wp:effectExtent l="0" t="0" r="254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0" b="4229"/>
                    <a:stretch/>
                  </pic:blipFill>
                  <pic:spPr bwMode="auto">
                    <a:xfrm>
                      <a:off x="0" y="0"/>
                      <a:ext cx="2836014" cy="2613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87F45B" w14:textId="7AB61986" w:rsidR="00D5741B" w:rsidRDefault="00D5741B" w:rsidP="00D5741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72E2A591" wp14:editId="621D3CB0">
                <wp:simplePos x="0" y="0"/>
                <wp:positionH relativeFrom="margin">
                  <wp:posOffset>2835560</wp:posOffset>
                </wp:positionH>
                <wp:positionV relativeFrom="paragraph">
                  <wp:posOffset>23495</wp:posOffset>
                </wp:positionV>
                <wp:extent cx="2819400" cy="2712720"/>
                <wp:effectExtent l="0" t="0" r="0" b="0"/>
                <wp:wrapNone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2712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C1A030" w14:textId="59606BB6" w:rsidR="00D5741B" w:rsidRPr="002404C5" w:rsidRDefault="00D5741B" w:rsidP="00D5741B">
                            <w:r>
                              <w:t>Alejandra</w:t>
                            </w:r>
                            <w:r w:rsidR="000A4C14">
                              <w:t xml:space="preserve"> Gómez Sánchez</w:t>
                            </w:r>
                          </w:p>
                          <w:p w14:paraId="582B061C" w14:textId="32A58C9A" w:rsidR="00D5741B" w:rsidRPr="002404C5" w:rsidRDefault="00D5741B" w:rsidP="00D5741B">
                            <w:r w:rsidRPr="002404C5">
                              <w:t>C.C.</w:t>
                            </w:r>
                            <w:r w:rsidR="000A4C14" w:rsidRPr="002404C5">
                              <w:t xml:space="preserve"> 1.110.580.887</w:t>
                            </w:r>
                          </w:p>
                          <w:p w14:paraId="0596549D" w14:textId="1A1BAECF" w:rsidR="00D5741B" w:rsidRPr="002404C5" w:rsidRDefault="00B142E1" w:rsidP="00D5741B">
                            <w:hyperlink r:id="rId13" w:history="1">
                              <w:r w:rsidR="000A4C14" w:rsidRPr="002404C5">
                                <w:rPr>
                                  <w:rStyle w:val="Hipervnculo"/>
                                  <w:color w:val="auto"/>
                                  <w:u w:val="none"/>
                                </w:rPr>
                                <w:t>aleja-1202-97</w:t>
                              </w:r>
                              <w:r w:rsidR="00D5741B" w:rsidRPr="002404C5">
                                <w:rPr>
                                  <w:rStyle w:val="Hipervnculo"/>
                                  <w:color w:val="auto"/>
                                  <w:u w:val="none"/>
                                </w:rPr>
                                <w:t>@hotmail.com</w:t>
                              </w:r>
                            </w:hyperlink>
                          </w:p>
                          <w:p w14:paraId="51676DE1" w14:textId="7D996E57" w:rsidR="00D5741B" w:rsidRDefault="00D5741B" w:rsidP="000A4C14">
                            <w:pPr>
                              <w:pStyle w:val="Sinespaciado"/>
                              <w:jc w:val="both"/>
                            </w:pPr>
                            <w:r>
                              <w:t>Encargada de transmitir los requerimientos del cliente del cliente al equipo de trabajo, asegurando que el equipo tenga claro el objetivo del producto y priorizando las tareas.</w:t>
                            </w:r>
                          </w:p>
                          <w:p w14:paraId="55B1C27E" w14:textId="77777777" w:rsidR="00961437" w:rsidRDefault="00961437" w:rsidP="00961437">
                            <w:pPr>
                              <w:pStyle w:val="Sinespaciado"/>
                              <w:jc w:val="both"/>
                            </w:pPr>
                            <w:r>
                              <w:t>Soy una mujer en constate proceso de aprendizaje y presta a incorporar criticas positivas y constructivas,</w:t>
                            </w:r>
                          </w:p>
                          <w:p w14:paraId="53C61CDC" w14:textId="1F7F3E62" w:rsidR="000A4C14" w:rsidRDefault="00961437" w:rsidP="00961437">
                            <w:pPr>
                              <w:pStyle w:val="Sinespaciado"/>
                              <w:jc w:val="both"/>
                            </w:pPr>
                            <w:r>
                              <w:t>honesta, cordial, con alta capacidad de trabajo en equipo</w:t>
                            </w:r>
                          </w:p>
                          <w:p w14:paraId="7338C8D9" w14:textId="77777777" w:rsidR="00D5741B" w:rsidRDefault="00D5741B" w:rsidP="00D5741B">
                            <w:pPr>
                              <w:pStyle w:val="Sinespaciado"/>
                            </w:pPr>
                          </w:p>
                          <w:p w14:paraId="647E276A" w14:textId="77777777" w:rsidR="00D5741B" w:rsidRDefault="00D5741B" w:rsidP="00D5741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2A591" id="_x0000_s1037" type="#_x0000_t202" style="position:absolute;margin-left:223.25pt;margin-top:1.85pt;width:222pt;height:213.6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" stroked="f">
                <v:textbox>
                  <w:txbxContent>
                    <w:p w14:paraId="0DC1A030" w14:textId="59606BB6" w:rsidR="00D5741B" w:rsidRPr="002404C5" w:rsidRDefault="00D5741B" w:rsidP="00D5741B">
                      <w:r>
                        <w:t>Alejandra</w:t>
                      </w:r>
                      <w:r w:rsidR="000A4C14">
                        <w:t xml:space="preserve"> Gómez Sánchez</w:t>
                      </w:r>
                    </w:p>
                    <w:p w14:paraId="582B061C" w14:textId="32A58C9A" w:rsidR="00D5741B" w:rsidRPr="002404C5" w:rsidRDefault="00D5741B" w:rsidP="00D5741B">
                      <w:r w:rsidRPr="002404C5">
                        <w:t>C.C.</w:t>
                      </w:r>
                      <w:r w:rsidR="000A4C14" w:rsidRPr="002404C5">
                        <w:t xml:space="preserve"> 1.110.580.887</w:t>
                      </w:r>
                    </w:p>
                    <w:p w14:paraId="0596549D" w14:textId="1A1BAECF" w:rsidR="00D5741B" w:rsidRPr="002404C5" w:rsidRDefault="00B57CB9" w:rsidP="00D5741B">
                      <w:hyperlink r:id="rId14" w:history="1">
                        <w:r w:rsidR="000A4C14" w:rsidRPr="002404C5">
                          <w:rPr>
                            <w:rStyle w:val="Hipervnculo"/>
                            <w:color w:val="auto"/>
                            <w:u w:val="none"/>
                          </w:rPr>
                          <w:t>aleja-1202-97</w:t>
                        </w:r>
                        <w:r w:rsidR="00D5741B" w:rsidRPr="002404C5">
                          <w:rPr>
                            <w:rStyle w:val="Hipervnculo"/>
                            <w:color w:val="auto"/>
                            <w:u w:val="none"/>
                          </w:rPr>
                          <w:t>@hotmail.com</w:t>
                        </w:r>
                      </w:hyperlink>
                    </w:p>
                    <w:p w14:paraId="51676DE1" w14:textId="7D996E57" w:rsidR="00D5741B" w:rsidRDefault="00D5741B" w:rsidP="000A4C14">
                      <w:pPr>
                        <w:pStyle w:val="Sinespaciado"/>
                        <w:jc w:val="both"/>
                      </w:pPr>
                      <w:r>
                        <w:t>Encargada de transmitir los requerimientos del cliente del cliente al equipo de trabajo, asegurando que el equipo tenga claro el objetivo del producto y priorizando las tareas.</w:t>
                      </w:r>
                    </w:p>
                    <w:p w14:paraId="55B1C27E" w14:textId="77777777" w:rsidR="00961437" w:rsidRDefault="00961437" w:rsidP="00961437">
                      <w:pPr>
                        <w:pStyle w:val="Sinespaciado"/>
                        <w:jc w:val="both"/>
                      </w:pPr>
                      <w:r>
                        <w:t>Soy una mujer en constate proceso de aprendizaje y presta a incorporar criticas positivas y constructivas,</w:t>
                      </w:r>
                    </w:p>
                    <w:p w14:paraId="53C61CDC" w14:textId="1F7F3E62" w:rsidR="000A4C14" w:rsidRDefault="00961437" w:rsidP="00961437">
                      <w:pPr>
                        <w:pStyle w:val="Sinespaciado"/>
                        <w:jc w:val="both"/>
                      </w:pPr>
                      <w:r>
                        <w:t>honesta, cordial, con alta capacidad de trabajo en equipo</w:t>
                      </w:r>
                    </w:p>
                    <w:p w14:paraId="7338C8D9" w14:textId="77777777" w:rsidR="00D5741B" w:rsidRDefault="00D5741B" w:rsidP="00D5741B">
                      <w:pPr>
                        <w:pStyle w:val="Sinespaciado"/>
                      </w:pPr>
                    </w:p>
                    <w:p w14:paraId="647E276A" w14:textId="77777777" w:rsidR="00D5741B" w:rsidRDefault="00D5741B" w:rsidP="00D5741B"/>
                  </w:txbxContent>
                </v:textbox>
                <w10:wrap anchorx="margin"/>
              </v:shape>
            </w:pict>
          </mc:Fallback>
        </mc:AlternateContent>
      </w:r>
      <w:r w:rsidR="005F5D22">
        <w:t>PROTE</w:t>
      </w:r>
    </w:p>
    <w:p w14:paraId="36FE1055" w14:textId="4BC56106" w:rsidR="005F5D22" w:rsidRPr="005F5D22" w:rsidRDefault="005F5D22" w:rsidP="005F5D22"/>
    <w:p w14:paraId="6E27FC58" w14:textId="0F089BA8" w:rsidR="005F5D22" w:rsidRPr="005F5D22" w:rsidRDefault="005F5D22" w:rsidP="005F5D22"/>
    <w:p w14:paraId="58482DDB" w14:textId="641422BE" w:rsidR="005F5D22" w:rsidRPr="005F5D22" w:rsidRDefault="005F5D22" w:rsidP="005F5D22"/>
    <w:p w14:paraId="7385BA59" w14:textId="6C4AD4AD" w:rsidR="005F5D22" w:rsidRPr="005F5D22" w:rsidRDefault="005F5D22" w:rsidP="005F5D22"/>
    <w:p w14:paraId="0DCDE3DE" w14:textId="2EAB683B" w:rsidR="005F5D22" w:rsidRPr="005F5D22" w:rsidRDefault="005F5D22" w:rsidP="005F5D22"/>
    <w:p w14:paraId="47AE14DB" w14:textId="77777777" w:rsidR="006F5814" w:rsidRDefault="006F5814" w:rsidP="00A437A6">
      <w:pPr>
        <w:pStyle w:val="Ttulo1"/>
        <w:jc w:val="center"/>
      </w:pPr>
    </w:p>
    <w:p w14:paraId="780BAA4E" w14:textId="77777777" w:rsidR="006F5814" w:rsidRDefault="006F5814" w:rsidP="00A437A6">
      <w:pPr>
        <w:pStyle w:val="Ttulo1"/>
        <w:jc w:val="center"/>
      </w:pPr>
    </w:p>
    <w:p w14:paraId="315FDA65" w14:textId="77777777" w:rsidR="00035335" w:rsidRDefault="00035335" w:rsidP="00961437"/>
    <w:p w14:paraId="0638B092" w14:textId="5FF7680E" w:rsidR="009B025D" w:rsidRDefault="00C36DFB" w:rsidP="00961437">
      <w:r>
        <w:rPr>
          <w:noProof/>
        </w:rPr>
        <w:drawing>
          <wp:inline distT="0" distB="0" distL="0" distR="0" wp14:anchorId="0D044E07" wp14:editId="6D5A8BD5">
            <wp:extent cx="6227445" cy="996950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FA7D" w14:textId="476D4455" w:rsidR="009B025D" w:rsidRDefault="009B025D" w:rsidP="00961437"/>
    <w:p w14:paraId="45E35030" w14:textId="7E8A0994" w:rsidR="009B025D" w:rsidRDefault="009B025D" w:rsidP="00961437"/>
    <w:p w14:paraId="109E7D9C" w14:textId="77777777" w:rsidR="000D2EFF" w:rsidRPr="00961437" w:rsidRDefault="000D2EFF" w:rsidP="00961437"/>
    <w:p w14:paraId="64F7C679" w14:textId="5DD3F759" w:rsidR="00CE2AAA" w:rsidRDefault="005F5D22" w:rsidP="00CE2AAA">
      <w:pPr>
        <w:pStyle w:val="Ttulo1"/>
        <w:jc w:val="center"/>
        <w:rPr>
          <w:sz w:val="32"/>
          <w:szCs w:val="32"/>
        </w:rPr>
      </w:pPr>
      <w:r w:rsidRPr="00CE2AAA">
        <w:rPr>
          <w:sz w:val="32"/>
          <w:szCs w:val="32"/>
        </w:rPr>
        <w:lastRenderedPageBreak/>
        <w:t>PROYECTO AGROROMERO</w:t>
      </w:r>
    </w:p>
    <w:p w14:paraId="27C4EAB9" w14:textId="3CB0D3F3" w:rsidR="00CE2AAA" w:rsidRDefault="00F75F9F" w:rsidP="00CE2AAA">
      <w:r>
        <w:t xml:space="preserve">2. </w:t>
      </w:r>
      <w:r w:rsidRPr="00F75F9F">
        <w:t>Definir las ceremonias de Scrum y el calendario de cada una</w:t>
      </w:r>
      <w:r>
        <w:t>.</w:t>
      </w:r>
    </w:p>
    <w:p w14:paraId="69054E17" w14:textId="77777777" w:rsidR="00F75F9F" w:rsidRPr="00CE2AAA" w:rsidRDefault="00F75F9F" w:rsidP="00F75F9F">
      <w:pPr>
        <w:rPr>
          <w:sz w:val="24"/>
          <w:szCs w:val="24"/>
        </w:rPr>
      </w:pPr>
      <w:r w:rsidRPr="00CE2AAA">
        <w:rPr>
          <w:sz w:val="24"/>
          <w:szCs w:val="24"/>
        </w:rPr>
        <w:t xml:space="preserve">Cronograma de </w:t>
      </w:r>
      <w:proofErr w:type="spellStart"/>
      <w:r w:rsidRPr="00CE2AAA">
        <w:rPr>
          <w:sz w:val="24"/>
          <w:szCs w:val="24"/>
        </w:rPr>
        <w:t>Sprints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65"/>
        <w:gridCol w:w="3266"/>
        <w:gridCol w:w="3266"/>
      </w:tblGrid>
      <w:tr w:rsidR="00F75F9F" w14:paraId="1BD0F9EF" w14:textId="77777777" w:rsidTr="003D4D7C">
        <w:tc>
          <w:tcPr>
            <w:tcW w:w="3265" w:type="dxa"/>
          </w:tcPr>
          <w:p w14:paraId="0B91AF3C" w14:textId="77777777" w:rsidR="00F75F9F" w:rsidRPr="00CE2AAA" w:rsidRDefault="00F75F9F" w:rsidP="003D4D7C">
            <w:pPr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SPRINT</w:t>
            </w:r>
          </w:p>
        </w:tc>
        <w:tc>
          <w:tcPr>
            <w:tcW w:w="3266" w:type="dxa"/>
          </w:tcPr>
          <w:p w14:paraId="6EFC5355" w14:textId="77777777" w:rsidR="00F75F9F" w:rsidRPr="00CE2AAA" w:rsidRDefault="00F75F9F" w:rsidP="003D4D7C">
            <w:pPr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FECHA</w:t>
            </w:r>
          </w:p>
        </w:tc>
        <w:tc>
          <w:tcPr>
            <w:tcW w:w="3266" w:type="dxa"/>
          </w:tcPr>
          <w:p w14:paraId="6115C91B" w14:textId="77777777" w:rsidR="00F75F9F" w:rsidRPr="00CE2AAA" w:rsidRDefault="00F75F9F" w:rsidP="003D4D7C">
            <w:pPr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HORA</w:t>
            </w:r>
          </w:p>
        </w:tc>
      </w:tr>
      <w:tr w:rsidR="00F75F9F" w14:paraId="6438497F" w14:textId="77777777" w:rsidTr="003D4D7C">
        <w:tc>
          <w:tcPr>
            <w:tcW w:w="3265" w:type="dxa"/>
          </w:tcPr>
          <w:p w14:paraId="3B111998" w14:textId="77777777" w:rsidR="00F75F9F" w:rsidRPr="00CE2AAA" w:rsidRDefault="00F75F9F" w:rsidP="003D4D7C">
            <w:pPr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sprint 1</w:t>
            </w:r>
          </w:p>
        </w:tc>
        <w:tc>
          <w:tcPr>
            <w:tcW w:w="3266" w:type="dxa"/>
          </w:tcPr>
          <w:p w14:paraId="1A0FB8E8" w14:textId="77777777" w:rsidR="00F75F9F" w:rsidRPr="00CE2AAA" w:rsidRDefault="00F75F9F" w:rsidP="003D4D7C">
            <w:pPr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lunes 15 agosto</w:t>
            </w:r>
          </w:p>
        </w:tc>
        <w:tc>
          <w:tcPr>
            <w:tcW w:w="3266" w:type="dxa"/>
          </w:tcPr>
          <w:p w14:paraId="68356A34" w14:textId="77777777" w:rsidR="00F75F9F" w:rsidRPr="00CE2AAA" w:rsidRDefault="00F75F9F" w:rsidP="003D4D7C">
            <w:pPr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8:00 PM</w:t>
            </w:r>
          </w:p>
        </w:tc>
      </w:tr>
      <w:tr w:rsidR="00F75F9F" w14:paraId="4A278594" w14:textId="77777777" w:rsidTr="003D4D7C">
        <w:tc>
          <w:tcPr>
            <w:tcW w:w="3265" w:type="dxa"/>
          </w:tcPr>
          <w:p w14:paraId="5E686999" w14:textId="77777777" w:rsidR="00F75F9F" w:rsidRPr="00CE2AAA" w:rsidRDefault="00F75F9F" w:rsidP="003D4D7C">
            <w:pPr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sprint 1</w:t>
            </w:r>
          </w:p>
        </w:tc>
        <w:tc>
          <w:tcPr>
            <w:tcW w:w="3266" w:type="dxa"/>
          </w:tcPr>
          <w:p w14:paraId="66A7F1F7" w14:textId="77777777" w:rsidR="00F75F9F" w:rsidRPr="00CE2AAA" w:rsidRDefault="00F75F9F" w:rsidP="003D4D7C">
            <w:pPr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viernes 19 agosto</w:t>
            </w:r>
          </w:p>
        </w:tc>
        <w:tc>
          <w:tcPr>
            <w:tcW w:w="3266" w:type="dxa"/>
          </w:tcPr>
          <w:p w14:paraId="53FA7356" w14:textId="77777777" w:rsidR="00F75F9F" w:rsidRPr="00CE2AAA" w:rsidRDefault="00F75F9F" w:rsidP="003D4D7C">
            <w:pPr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7:00 PM</w:t>
            </w:r>
          </w:p>
        </w:tc>
      </w:tr>
      <w:tr w:rsidR="00F75F9F" w14:paraId="1A6C6A3A" w14:textId="77777777" w:rsidTr="003D4D7C">
        <w:tc>
          <w:tcPr>
            <w:tcW w:w="3265" w:type="dxa"/>
          </w:tcPr>
          <w:p w14:paraId="693C68B6" w14:textId="77777777" w:rsidR="00F75F9F" w:rsidRPr="00CE2AAA" w:rsidRDefault="00F75F9F" w:rsidP="003D4D7C">
            <w:pPr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sprint 2</w:t>
            </w:r>
          </w:p>
        </w:tc>
        <w:tc>
          <w:tcPr>
            <w:tcW w:w="3266" w:type="dxa"/>
          </w:tcPr>
          <w:p w14:paraId="4D8A082D" w14:textId="77777777" w:rsidR="00F75F9F" w:rsidRPr="00CE2AAA" w:rsidRDefault="00F75F9F" w:rsidP="003D4D7C">
            <w:pPr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lunes 22 agosto</w:t>
            </w:r>
          </w:p>
        </w:tc>
        <w:tc>
          <w:tcPr>
            <w:tcW w:w="3266" w:type="dxa"/>
          </w:tcPr>
          <w:p w14:paraId="43687C11" w14:textId="77777777" w:rsidR="00F75F9F" w:rsidRPr="00CE2AAA" w:rsidRDefault="00F75F9F" w:rsidP="003D4D7C">
            <w:pPr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8:00 PM</w:t>
            </w:r>
          </w:p>
        </w:tc>
      </w:tr>
      <w:tr w:rsidR="00F75F9F" w14:paraId="45E58196" w14:textId="77777777" w:rsidTr="003D4D7C">
        <w:tc>
          <w:tcPr>
            <w:tcW w:w="3265" w:type="dxa"/>
          </w:tcPr>
          <w:p w14:paraId="4C33E293" w14:textId="77777777" w:rsidR="00F75F9F" w:rsidRPr="00CE2AAA" w:rsidRDefault="00F75F9F" w:rsidP="003D4D7C">
            <w:pPr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sprint 2</w:t>
            </w:r>
          </w:p>
        </w:tc>
        <w:tc>
          <w:tcPr>
            <w:tcW w:w="3266" w:type="dxa"/>
          </w:tcPr>
          <w:p w14:paraId="7D880162" w14:textId="77777777" w:rsidR="00F75F9F" w:rsidRPr="00CE2AAA" w:rsidRDefault="00F75F9F" w:rsidP="003D4D7C">
            <w:pPr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viernes 26 agosto</w:t>
            </w:r>
          </w:p>
        </w:tc>
        <w:tc>
          <w:tcPr>
            <w:tcW w:w="3266" w:type="dxa"/>
          </w:tcPr>
          <w:p w14:paraId="65AA0097" w14:textId="77777777" w:rsidR="00F75F9F" w:rsidRPr="00CE2AAA" w:rsidRDefault="00F75F9F" w:rsidP="003D4D7C">
            <w:pPr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7:00 PM</w:t>
            </w:r>
          </w:p>
        </w:tc>
      </w:tr>
      <w:tr w:rsidR="00F75F9F" w14:paraId="46187DF7" w14:textId="77777777" w:rsidTr="003D4D7C">
        <w:tc>
          <w:tcPr>
            <w:tcW w:w="3265" w:type="dxa"/>
          </w:tcPr>
          <w:p w14:paraId="10A94471" w14:textId="77777777" w:rsidR="00F75F9F" w:rsidRPr="00CE2AAA" w:rsidRDefault="00F75F9F" w:rsidP="003D4D7C">
            <w:pPr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sprint 3</w:t>
            </w:r>
          </w:p>
        </w:tc>
        <w:tc>
          <w:tcPr>
            <w:tcW w:w="3266" w:type="dxa"/>
          </w:tcPr>
          <w:p w14:paraId="48B35A93" w14:textId="77777777" w:rsidR="00F75F9F" w:rsidRPr="00CE2AAA" w:rsidRDefault="00F75F9F" w:rsidP="003D4D7C">
            <w:pPr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lunes 29 agosto</w:t>
            </w:r>
          </w:p>
        </w:tc>
        <w:tc>
          <w:tcPr>
            <w:tcW w:w="3266" w:type="dxa"/>
          </w:tcPr>
          <w:p w14:paraId="23A683BC" w14:textId="77777777" w:rsidR="00F75F9F" w:rsidRPr="00CE2AAA" w:rsidRDefault="00F75F9F" w:rsidP="003D4D7C">
            <w:pPr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8:00 PM</w:t>
            </w:r>
          </w:p>
        </w:tc>
      </w:tr>
      <w:tr w:rsidR="00F75F9F" w14:paraId="7A27B3C4" w14:textId="77777777" w:rsidTr="003D4D7C">
        <w:tc>
          <w:tcPr>
            <w:tcW w:w="3265" w:type="dxa"/>
          </w:tcPr>
          <w:p w14:paraId="34A54F30" w14:textId="77777777" w:rsidR="00F75F9F" w:rsidRPr="00CE2AAA" w:rsidRDefault="00F75F9F" w:rsidP="003D4D7C">
            <w:pPr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sprint 3</w:t>
            </w:r>
          </w:p>
        </w:tc>
        <w:tc>
          <w:tcPr>
            <w:tcW w:w="3266" w:type="dxa"/>
          </w:tcPr>
          <w:p w14:paraId="44DBB1D7" w14:textId="77777777" w:rsidR="00F75F9F" w:rsidRPr="00CE2AAA" w:rsidRDefault="00F75F9F" w:rsidP="003D4D7C">
            <w:pPr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viernes 2 septiembre</w:t>
            </w:r>
          </w:p>
        </w:tc>
        <w:tc>
          <w:tcPr>
            <w:tcW w:w="3266" w:type="dxa"/>
          </w:tcPr>
          <w:p w14:paraId="3B4250EF" w14:textId="77777777" w:rsidR="00F75F9F" w:rsidRPr="00CE2AAA" w:rsidRDefault="00F75F9F" w:rsidP="003D4D7C">
            <w:pPr>
              <w:rPr>
                <w:sz w:val="24"/>
                <w:szCs w:val="24"/>
              </w:rPr>
            </w:pPr>
            <w:r w:rsidRPr="00CE2AAA">
              <w:rPr>
                <w:sz w:val="24"/>
                <w:szCs w:val="24"/>
              </w:rPr>
              <w:t>7:00 PM</w:t>
            </w:r>
          </w:p>
        </w:tc>
      </w:tr>
    </w:tbl>
    <w:p w14:paraId="60286953" w14:textId="77777777" w:rsidR="00F75F9F" w:rsidRDefault="00F75F9F" w:rsidP="00F75F9F"/>
    <w:p w14:paraId="66BFD96E" w14:textId="64830A89" w:rsidR="00F75F9F" w:rsidRDefault="00E91F08" w:rsidP="00CE2AAA">
      <w:r w:rsidRPr="00E91F08">
        <w:rPr>
          <w:b/>
          <w:bCs/>
        </w:rPr>
        <w:t>DAILY LIST</w:t>
      </w:r>
      <w:r w:rsidR="00C5501C">
        <w:t xml:space="preserve">: </w:t>
      </w:r>
      <w:r w:rsidR="00F75F9F">
        <w:t>Los da</w:t>
      </w:r>
      <w:r>
        <w:t>ily</w:t>
      </w:r>
      <w:r w:rsidR="00F75F9F">
        <w:t>list se realizaran de Lunes a Viernes.</w:t>
      </w:r>
    </w:p>
    <w:p w14:paraId="3E6205E6" w14:textId="454A3174" w:rsidR="00F75F9F" w:rsidRDefault="00F75F9F" w:rsidP="00CE2AAA">
      <w:r>
        <w:t xml:space="preserve">3. </w:t>
      </w:r>
      <w:r w:rsidRPr="00F75F9F">
        <w:t>Tener creado el repositorio de las fuentes en GitHub</w:t>
      </w:r>
    </w:p>
    <w:p w14:paraId="3CFA26E6" w14:textId="405E3B0A" w:rsidR="00F75F9F" w:rsidRDefault="00F75F9F" w:rsidP="00CE2AAA">
      <w:r>
        <w:rPr>
          <w:noProof/>
        </w:rPr>
        <w:drawing>
          <wp:inline distT="0" distB="0" distL="0" distR="0" wp14:anchorId="7A0BB9B5" wp14:editId="4B0AD5E4">
            <wp:extent cx="6227445" cy="35572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5BD1" w14:textId="77777777" w:rsidR="00F75F9F" w:rsidRDefault="00F75F9F" w:rsidP="00CE2AAA"/>
    <w:p w14:paraId="4EF83A7C" w14:textId="77777777" w:rsidR="00F75F9F" w:rsidRDefault="00F75F9F" w:rsidP="00CE2AAA"/>
    <w:p w14:paraId="6946DD2E" w14:textId="6D1D707F" w:rsidR="00F75F9F" w:rsidRDefault="00F75F9F" w:rsidP="00CE2AAA">
      <w:r>
        <w:rPr>
          <w:noProof/>
        </w:rPr>
        <w:lastRenderedPageBreak/>
        <w:drawing>
          <wp:anchor distT="0" distB="0" distL="114300" distR="114300" simplePos="0" relativeHeight="251695104" behindDoc="1" locked="0" layoutInCell="1" allowOverlap="1" wp14:anchorId="3D50F096" wp14:editId="2F130EE6">
            <wp:simplePos x="0" y="0"/>
            <wp:positionH relativeFrom="margin">
              <wp:posOffset>0</wp:posOffset>
            </wp:positionH>
            <wp:positionV relativeFrom="paragraph">
              <wp:posOffset>391251</wp:posOffset>
            </wp:positionV>
            <wp:extent cx="6227445" cy="4443095"/>
            <wp:effectExtent l="0" t="0" r="1905" b="0"/>
            <wp:wrapTight wrapText="bothSides">
              <wp:wrapPolygon edited="0">
                <wp:start x="0" y="0"/>
                <wp:lineTo x="0" y="21486"/>
                <wp:lineTo x="21541" y="21486"/>
                <wp:lineTo x="21541" y="0"/>
                <wp:lineTo x="0" y="0"/>
              </wp:wrapPolygon>
            </wp:wrapTight>
            <wp:docPr id="2" name="Imagen 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4. </w:t>
      </w:r>
      <w:r w:rsidRPr="00F75F9F">
        <w:t xml:space="preserve">Realizar </w:t>
      </w:r>
      <w:r w:rsidR="00E91F08">
        <w:t>P</w:t>
      </w:r>
      <w:r w:rsidRPr="00F75F9F">
        <w:t xml:space="preserve">ull </w:t>
      </w:r>
      <w:r w:rsidR="00E91F08">
        <w:t>R</w:t>
      </w:r>
      <w:r w:rsidRPr="00F75F9F">
        <w:t xml:space="preserve">equest </w:t>
      </w:r>
      <w:r w:rsidR="00E91F08">
        <w:t xml:space="preserve">(PR) </w:t>
      </w:r>
      <w:r w:rsidRPr="00F75F9F">
        <w:t>con cada cambio al proyecto</w:t>
      </w:r>
    </w:p>
    <w:p w14:paraId="4108A773" w14:textId="18FDB105" w:rsidR="00F75F9F" w:rsidRDefault="00F75F9F" w:rsidP="00CE2AAA"/>
    <w:p w14:paraId="76EA6EB7" w14:textId="60701613" w:rsidR="00F75F9F" w:rsidRDefault="00F75F9F" w:rsidP="00CE2AAA">
      <w:r>
        <w:t xml:space="preserve">5. </w:t>
      </w:r>
      <w:r w:rsidRPr="00F75F9F">
        <w:t xml:space="preserve">Tener creadas las ramas principales </w:t>
      </w:r>
      <w:r w:rsidR="00D330FB">
        <w:t>D</w:t>
      </w:r>
      <w:r w:rsidRPr="00F75F9F">
        <w:t xml:space="preserve">evelopment, </w:t>
      </w:r>
      <w:r w:rsidR="00D330FB">
        <w:t>R</w:t>
      </w:r>
      <w:r w:rsidRPr="00F75F9F">
        <w:t xml:space="preserve">elease, </w:t>
      </w:r>
      <w:r w:rsidR="00D330FB">
        <w:t>M</w:t>
      </w:r>
      <w:r w:rsidRPr="00F75F9F">
        <w:t>ain</w:t>
      </w:r>
    </w:p>
    <w:p w14:paraId="37DEC9F4" w14:textId="519BDA3E" w:rsidR="00F75F9F" w:rsidRDefault="00F75F9F" w:rsidP="00CE2AAA">
      <w:r>
        <w:t>De acuerdo lo hablado con la tutora las ramas tendrán los nombres de los integrantes ya que los roles se cambiarán semanalmente menos el del Scrum master</w:t>
      </w:r>
    </w:p>
    <w:p w14:paraId="60B72CD9" w14:textId="7829B18E" w:rsidR="00F75F9F" w:rsidRDefault="00F75F9F" w:rsidP="00CE2AAA"/>
    <w:p w14:paraId="39A91EB4" w14:textId="280BB556" w:rsidR="00F75F9F" w:rsidRDefault="00F75F9F" w:rsidP="00CE2AAA"/>
    <w:p w14:paraId="643864D4" w14:textId="628108E2" w:rsidR="00F75F9F" w:rsidRDefault="00F75F9F" w:rsidP="00CE2AAA"/>
    <w:p w14:paraId="0B3EA736" w14:textId="728D831A" w:rsidR="00F75F9F" w:rsidRDefault="00CC31E6" w:rsidP="00CE2AAA">
      <w:r>
        <w:rPr>
          <w:noProof/>
        </w:rPr>
        <w:drawing>
          <wp:anchor distT="0" distB="0" distL="114300" distR="114300" simplePos="0" relativeHeight="251696128" behindDoc="1" locked="0" layoutInCell="1" allowOverlap="1" wp14:anchorId="540794DA" wp14:editId="7A750242">
            <wp:simplePos x="0" y="0"/>
            <wp:positionH relativeFrom="column">
              <wp:posOffset>209006</wp:posOffset>
            </wp:positionH>
            <wp:positionV relativeFrom="paragraph">
              <wp:posOffset>-977355</wp:posOffset>
            </wp:positionV>
            <wp:extent cx="4581525" cy="3280460"/>
            <wp:effectExtent l="0" t="0" r="3175" b="0"/>
            <wp:wrapTight wrapText="bothSides">
              <wp:wrapPolygon edited="0">
                <wp:start x="0" y="0"/>
                <wp:lineTo x="0" y="21491"/>
                <wp:lineTo x="21555" y="21491"/>
                <wp:lineTo x="21555" y="0"/>
                <wp:lineTo x="0" y="0"/>
              </wp:wrapPolygon>
            </wp:wrapTight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28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922D7E" w14:textId="1F9312CF" w:rsidR="00F75F9F" w:rsidRDefault="00F75F9F" w:rsidP="00CE2AAA"/>
    <w:p w14:paraId="126633FD" w14:textId="5195CCC7" w:rsidR="00F75F9F" w:rsidRDefault="00F75F9F" w:rsidP="00CE2AAA"/>
    <w:p w14:paraId="748EE62A" w14:textId="77777777" w:rsidR="00F75F9F" w:rsidRDefault="00F75F9F" w:rsidP="00CE2AAA"/>
    <w:p w14:paraId="7C108626" w14:textId="20F7560B" w:rsidR="00F75F9F" w:rsidRDefault="00F75F9F" w:rsidP="00CE2AAA"/>
    <w:p w14:paraId="4BACAFC0" w14:textId="3ADF24BA" w:rsidR="00F75F9F" w:rsidRDefault="00F75F9F" w:rsidP="00CE2AAA"/>
    <w:p w14:paraId="1D90D474" w14:textId="77777777" w:rsidR="00F75F9F" w:rsidRPr="00CE2AAA" w:rsidRDefault="00F75F9F" w:rsidP="00CE2AAA"/>
    <w:p w14:paraId="7BDFA671" w14:textId="1BA56C47" w:rsidR="00CC31E6" w:rsidRPr="00CC31E6" w:rsidRDefault="00CC31E6" w:rsidP="00CC31E6"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97152" behindDoc="1" locked="0" layoutInCell="1" allowOverlap="1" wp14:anchorId="4D7D9816" wp14:editId="1E3EAB59">
            <wp:simplePos x="0" y="0"/>
            <wp:positionH relativeFrom="column">
              <wp:posOffset>-33292</wp:posOffset>
            </wp:positionH>
            <wp:positionV relativeFrom="paragraph">
              <wp:posOffset>290377</wp:posOffset>
            </wp:positionV>
            <wp:extent cx="6227445" cy="3678555"/>
            <wp:effectExtent l="0" t="0" r="0" b="4445"/>
            <wp:wrapTight wrapText="bothSides">
              <wp:wrapPolygon edited="0">
                <wp:start x="0" y="0"/>
                <wp:lineTo x="0" y="21552"/>
                <wp:lineTo x="21541" y="21552"/>
                <wp:lineTo x="21541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C31E6">
        <w:t>6. Dar permisos a todos los integrantes del equipo</w:t>
      </w:r>
    </w:p>
    <w:p w14:paraId="27CA3AE6" w14:textId="2D9C01D8" w:rsidR="00CC31E6" w:rsidRDefault="00CC31E6" w:rsidP="00CC31E6">
      <w:pPr>
        <w:pStyle w:val="Prrafodelista"/>
        <w:rPr>
          <w:sz w:val="24"/>
          <w:szCs w:val="24"/>
        </w:rPr>
      </w:pPr>
    </w:p>
    <w:p w14:paraId="1CFFE1BF" w14:textId="600AB049" w:rsidR="00CC31E6" w:rsidRPr="00CC31E6" w:rsidRDefault="00CC31E6" w:rsidP="00CC31E6">
      <w:r>
        <w:rPr>
          <w:noProof/>
          <w:sz w:val="24"/>
          <w:szCs w:val="24"/>
        </w:rPr>
        <w:drawing>
          <wp:anchor distT="0" distB="0" distL="114300" distR="114300" simplePos="0" relativeHeight="251698176" behindDoc="1" locked="0" layoutInCell="1" allowOverlap="1" wp14:anchorId="1AD108FD" wp14:editId="074880A0">
            <wp:simplePos x="0" y="0"/>
            <wp:positionH relativeFrom="column">
              <wp:posOffset>-92075</wp:posOffset>
            </wp:positionH>
            <wp:positionV relativeFrom="paragraph">
              <wp:posOffset>295093</wp:posOffset>
            </wp:positionV>
            <wp:extent cx="6227445" cy="1908810"/>
            <wp:effectExtent l="0" t="0" r="0" b="0"/>
            <wp:wrapTight wrapText="bothSides">
              <wp:wrapPolygon edited="0">
                <wp:start x="0" y="0"/>
                <wp:lineTo x="0" y="21413"/>
                <wp:lineTo x="21541" y="21413"/>
                <wp:lineTo x="21541" y="0"/>
                <wp:lineTo x="0" y="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C31E6">
        <w:t>7. Hacer comentarios sobre cada cambio que se sube al repositorio</w:t>
      </w:r>
    </w:p>
    <w:p w14:paraId="5E16D429" w14:textId="77777777" w:rsidR="00CC31E6" w:rsidRDefault="00CC31E6" w:rsidP="00CC31E6">
      <w:pPr>
        <w:rPr>
          <w:sz w:val="24"/>
          <w:szCs w:val="24"/>
        </w:rPr>
      </w:pPr>
    </w:p>
    <w:p w14:paraId="27789B7D" w14:textId="2B7901CB" w:rsidR="00CC31E6" w:rsidRPr="00CC31E6" w:rsidRDefault="00CC31E6" w:rsidP="00CC31E6">
      <w:r>
        <w:rPr>
          <w:sz w:val="24"/>
          <w:szCs w:val="24"/>
        </w:rPr>
        <w:t>8</w:t>
      </w:r>
      <w:r w:rsidRPr="00CC31E6">
        <w:t>. Evidencia de la funcionalidad de la aplicación: Ruta (URL, enlace) del video donde se evidencia el cumplimiento de las tareas del sprint (</w:t>
      </w:r>
      <w:r w:rsidR="00D330FB" w:rsidRPr="00CC31E6">
        <w:t>Definición</w:t>
      </w:r>
      <w:r w:rsidRPr="00CC31E6">
        <w:t xml:space="preserve"> of done).</w:t>
      </w:r>
    </w:p>
    <w:p w14:paraId="52EDDB80" w14:textId="3A6FDC04" w:rsidR="00CC31E6" w:rsidRDefault="00CC31E6" w:rsidP="00CC31E6">
      <w:pPr>
        <w:pStyle w:val="Prrafodelista"/>
        <w:rPr>
          <w:sz w:val="24"/>
          <w:szCs w:val="24"/>
        </w:rPr>
      </w:pPr>
    </w:p>
    <w:p w14:paraId="70585660" w14:textId="24D0F9D4" w:rsidR="009822F9" w:rsidRDefault="00C36DFB" w:rsidP="00C36DFB">
      <w:pPr>
        <w:pStyle w:val="Prrafodelista"/>
        <w:ind w:left="1440" w:firstLine="720"/>
        <w:rPr>
          <w:sz w:val="24"/>
          <w:szCs w:val="24"/>
        </w:rPr>
      </w:pPr>
      <w:r w:rsidRPr="00C36DFB">
        <w:rPr>
          <w:sz w:val="24"/>
          <w:szCs w:val="24"/>
        </w:rPr>
        <w:t>https://www.youtube.com/watch?v=HVMv54D8s_Y</w:t>
      </w:r>
    </w:p>
    <w:p w14:paraId="16CB84D9" w14:textId="77777777" w:rsidR="009822F9" w:rsidRDefault="009822F9" w:rsidP="00CC31E6">
      <w:pPr>
        <w:pStyle w:val="Prrafodelista"/>
        <w:rPr>
          <w:sz w:val="24"/>
          <w:szCs w:val="24"/>
        </w:rPr>
      </w:pPr>
    </w:p>
    <w:p w14:paraId="52402314" w14:textId="720C78F2" w:rsidR="00CC31E6" w:rsidRDefault="009822F9" w:rsidP="009822F9">
      <w:pPr>
        <w:rPr>
          <w:sz w:val="24"/>
          <w:szCs w:val="24"/>
        </w:rPr>
      </w:pPr>
      <w:r>
        <w:rPr>
          <w:sz w:val="24"/>
          <w:szCs w:val="24"/>
        </w:rPr>
        <w:t xml:space="preserve">9. </w:t>
      </w:r>
      <w:r w:rsidRPr="009822F9">
        <w:rPr>
          <w:sz w:val="24"/>
          <w:szCs w:val="24"/>
        </w:rPr>
        <w:t>Ruta (URL, enlace) en la que se encuentra el repositorio en GitHub.</w:t>
      </w:r>
    </w:p>
    <w:p w14:paraId="11F0396A" w14:textId="77777777" w:rsidR="009822F9" w:rsidRPr="005979C9" w:rsidRDefault="00B142E1" w:rsidP="00D330FB">
      <w:pPr>
        <w:pStyle w:val="Prrafodelista"/>
        <w:ind w:left="2127"/>
        <w:rPr>
          <w:color w:val="0070C0"/>
          <w:sz w:val="24"/>
          <w:szCs w:val="24"/>
        </w:rPr>
      </w:pPr>
      <w:hyperlink r:id="rId21" w:history="1">
        <w:r w:rsidR="009822F9" w:rsidRPr="005979C9">
          <w:rPr>
            <w:rStyle w:val="Hipervnculo"/>
            <w:color w:val="0070C0"/>
            <w:sz w:val="24"/>
            <w:szCs w:val="24"/>
          </w:rPr>
          <w:t>https://github.com/cristiansgonzalez/Araza.git</w:t>
        </w:r>
      </w:hyperlink>
    </w:p>
    <w:p w14:paraId="79B83BB3" w14:textId="2BD740F5" w:rsidR="009822F9" w:rsidRPr="009822F9" w:rsidRDefault="009822F9" w:rsidP="009822F9">
      <w:pPr>
        <w:rPr>
          <w:sz w:val="24"/>
          <w:szCs w:val="24"/>
        </w:rPr>
      </w:pPr>
    </w:p>
    <w:p w14:paraId="7BE3C573" w14:textId="118A6DC4" w:rsidR="009822F9" w:rsidRDefault="009822F9" w:rsidP="009822F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99200" behindDoc="1" locked="0" layoutInCell="1" allowOverlap="1" wp14:anchorId="445E278E" wp14:editId="250AEAD7">
            <wp:simplePos x="0" y="0"/>
            <wp:positionH relativeFrom="column">
              <wp:posOffset>-33292</wp:posOffset>
            </wp:positionH>
            <wp:positionV relativeFrom="paragraph">
              <wp:posOffset>591911</wp:posOffset>
            </wp:positionV>
            <wp:extent cx="6227445" cy="1911350"/>
            <wp:effectExtent l="0" t="0" r="0" b="6350"/>
            <wp:wrapTight wrapText="bothSides">
              <wp:wrapPolygon edited="0">
                <wp:start x="0" y="0"/>
                <wp:lineTo x="0" y="21528"/>
                <wp:lineTo x="21541" y="21528"/>
                <wp:lineTo x="21541" y="0"/>
                <wp:lineTo x="0" y="0"/>
              </wp:wrapPolygon>
            </wp:wrapTight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10. </w:t>
      </w:r>
      <w:r w:rsidRPr="009822F9">
        <w:rPr>
          <w:sz w:val="24"/>
          <w:szCs w:val="24"/>
        </w:rPr>
        <w:t>Todos los integrantes realizan cambios a las fuentes, que se deben ver reflejados en el historial.</w:t>
      </w:r>
    </w:p>
    <w:p w14:paraId="633504B0" w14:textId="0401C8AE" w:rsidR="009822F9" w:rsidRPr="009822F9" w:rsidRDefault="009822F9" w:rsidP="009822F9">
      <w:pPr>
        <w:rPr>
          <w:sz w:val="24"/>
          <w:szCs w:val="24"/>
        </w:rPr>
      </w:pPr>
    </w:p>
    <w:p w14:paraId="382F5720" w14:textId="1A62743F" w:rsidR="009822F9" w:rsidRDefault="009822F9" w:rsidP="009822F9">
      <w:pPr>
        <w:rPr>
          <w:sz w:val="24"/>
          <w:szCs w:val="24"/>
        </w:rPr>
      </w:pPr>
      <w:r w:rsidRPr="009822F9">
        <w:rPr>
          <w:sz w:val="24"/>
          <w:szCs w:val="24"/>
        </w:rPr>
        <w:t>¿Cuáles actividades del sprint se cumplieron?</w:t>
      </w:r>
    </w:p>
    <w:p w14:paraId="4E124B5C" w14:textId="33A07462" w:rsidR="009822F9" w:rsidRDefault="009822F9" w:rsidP="009822F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9DB35D" wp14:editId="2E71A6D4">
            <wp:extent cx="6227445" cy="27559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9286" w14:textId="5FCF5AF6" w:rsidR="009822F9" w:rsidRPr="009822F9" w:rsidRDefault="009822F9" w:rsidP="005979C9">
      <w:pPr>
        <w:ind w:left="567" w:right="3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cumplieron todas las actividades </w:t>
      </w:r>
    </w:p>
    <w:p w14:paraId="0B2E3800" w14:textId="30E17B1E" w:rsidR="009822F9" w:rsidRPr="005979C9" w:rsidRDefault="009822F9" w:rsidP="005979C9">
      <w:pPr>
        <w:pStyle w:val="Prrafodelista"/>
        <w:numPr>
          <w:ilvl w:val="0"/>
          <w:numId w:val="10"/>
        </w:numPr>
        <w:ind w:left="567" w:right="309"/>
        <w:jc w:val="both"/>
        <w:rPr>
          <w:sz w:val="24"/>
          <w:szCs w:val="24"/>
        </w:rPr>
      </w:pPr>
      <w:r w:rsidRPr="005979C9">
        <w:rPr>
          <w:sz w:val="24"/>
          <w:szCs w:val="24"/>
        </w:rPr>
        <w:t>¿Cuáles no se cumplieron?</w:t>
      </w:r>
    </w:p>
    <w:p w14:paraId="553CE904" w14:textId="2BFF51D7" w:rsidR="009822F9" w:rsidRPr="009822F9" w:rsidRDefault="009822F9" w:rsidP="005979C9">
      <w:pPr>
        <w:ind w:left="567" w:right="3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aplica </w:t>
      </w:r>
    </w:p>
    <w:p w14:paraId="69029147" w14:textId="07271585" w:rsidR="009822F9" w:rsidRPr="005979C9" w:rsidRDefault="009822F9" w:rsidP="005979C9">
      <w:pPr>
        <w:pStyle w:val="Prrafodelista"/>
        <w:numPr>
          <w:ilvl w:val="0"/>
          <w:numId w:val="10"/>
        </w:numPr>
        <w:ind w:left="567" w:right="309"/>
        <w:jc w:val="both"/>
        <w:rPr>
          <w:sz w:val="24"/>
          <w:szCs w:val="24"/>
        </w:rPr>
      </w:pPr>
      <w:r w:rsidRPr="005979C9">
        <w:rPr>
          <w:sz w:val="24"/>
          <w:szCs w:val="24"/>
        </w:rPr>
        <w:t>¿Qué preguntas o dificultades surgieron durante el desarrollo del sprint?</w:t>
      </w:r>
    </w:p>
    <w:p w14:paraId="519711C3" w14:textId="3517C02E" w:rsidR="009822F9" w:rsidRPr="009822F9" w:rsidRDefault="009822F9" w:rsidP="005979C9">
      <w:pPr>
        <w:ind w:left="567" w:right="309"/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 w:rsidRPr="009822F9">
        <w:rPr>
          <w:sz w:val="24"/>
          <w:szCs w:val="24"/>
        </w:rPr>
        <w:t xml:space="preserve">uvimos dificultad al momento de realizar los </w:t>
      </w:r>
      <w:r w:rsidR="007970DE">
        <w:rPr>
          <w:sz w:val="24"/>
          <w:szCs w:val="24"/>
        </w:rPr>
        <w:t>M</w:t>
      </w:r>
      <w:r w:rsidRPr="009822F9">
        <w:rPr>
          <w:sz w:val="24"/>
          <w:szCs w:val="24"/>
        </w:rPr>
        <w:t>erge ya que todos hicimos modificaciones al mismo tiempo y sobre el mismo documento</w:t>
      </w:r>
      <w:r>
        <w:rPr>
          <w:sz w:val="24"/>
          <w:szCs w:val="24"/>
        </w:rPr>
        <w:t xml:space="preserve">, </w:t>
      </w:r>
      <w:r w:rsidRPr="009822F9">
        <w:rPr>
          <w:sz w:val="24"/>
          <w:szCs w:val="24"/>
        </w:rPr>
        <w:t xml:space="preserve">tocaba revisar a detalle cada uno de los </w:t>
      </w:r>
      <w:r w:rsidR="007970DE">
        <w:rPr>
          <w:sz w:val="24"/>
          <w:szCs w:val="24"/>
        </w:rPr>
        <w:t>M</w:t>
      </w:r>
      <w:r w:rsidRPr="009822F9">
        <w:rPr>
          <w:sz w:val="24"/>
          <w:szCs w:val="24"/>
        </w:rPr>
        <w:t>erge ya que estaban arrojando error</w:t>
      </w:r>
      <w:r>
        <w:rPr>
          <w:sz w:val="24"/>
          <w:szCs w:val="24"/>
        </w:rPr>
        <w:t>.</w:t>
      </w:r>
    </w:p>
    <w:p w14:paraId="0138C5E0" w14:textId="7A0BCBBB" w:rsidR="009822F9" w:rsidRDefault="009822F9" w:rsidP="00CC31E6">
      <w:pPr>
        <w:pStyle w:val="Prrafodelista"/>
        <w:rPr>
          <w:sz w:val="24"/>
          <w:szCs w:val="24"/>
        </w:rPr>
      </w:pPr>
    </w:p>
    <w:p w14:paraId="3193CF54" w14:textId="0E859B6A" w:rsidR="009822F9" w:rsidRDefault="009822F9" w:rsidP="00CC31E6">
      <w:pPr>
        <w:pStyle w:val="Prrafodelista"/>
        <w:rPr>
          <w:sz w:val="24"/>
          <w:szCs w:val="24"/>
        </w:rPr>
      </w:pPr>
    </w:p>
    <w:p w14:paraId="5E394C61" w14:textId="57340AB1" w:rsidR="009822F9" w:rsidRPr="009822F9" w:rsidRDefault="009822F9" w:rsidP="009822F9">
      <w:pPr>
        <w:rPr>
          <w:sz w:val="24"/>
          <w:szCs w:val="24"/>
        </w:rPr>
      </w:pPr>
    </w:p>
    <w:p w14:paraId="0D4B173A" w14:textId="77777777" w:rsidR="009822F9" w:rsidRDefault="009822F9" w:rsidP="009822F9">
      <w:pPr>
        <w:pStyle w:val="Ttulo1"/>
        <w:jc w:val="center"/>
        <w:rPr>
          <w:sz w:val="32"/>
          <w:szCs w:val="32"/>
        </w:rPr>
      </w:pPr>
      <w:r w:rsidRPr="00CE2AAA">
        <w:rPr>
          <w:sz w:val="32"/>
          <w:szCs w:val="32"/>
        </w:rPr>
        <w:lastRenderedPageBreak/>
        <w:t>PROYECTO AGROROMERO</w:t>
      </w:r>
    </w:p>
    <w:p w14:paraId="5629666C" w14:textId="77777777" w:rsidR="009822F9" w:rsidRDefault="009822F9" w:rsidP="00CC31E6">
      <w:pPr>
        <w:pStyle w:val="Prrafodelista"/>
        <w:rPr>
          <w:sz w:val="24"/>
          <w:szCs w:val="24"/>
        </w:rPr>
      </w:pPr>
    </w:p>
    <w:p w14:paraId="3FD2B972" w14:textId="7892094B" w:rsidR="005F5D22" w:rsidRPr="00CE2AAA" w:rsidRDefault="005F5D22" w:rsidP="00CE2AAA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CE2AAA">
        <w:rPr>
          <w:sz w:val="24"/>
          <w:szCs w:val="24"/>
        </w:rPr>
        <w:t>Nombre de la empresa:</w:t>
      </w:r>
    </w:p>
    <w:p w14:paraId="2ECB05E0" w14:textId="77777777" w:rsidR="000D1AD4" w:rsidRPr="00CE2AAA" w:rsidRDefault="005F5D22" w:rsidP="000D1AD4">
      <w:pPr>
        <w:ind w:firstLine="720"/>
        <w:rPr>
          <w:sz w:val="24"/>
          <w:szCs w:val="24"/>
        </w:rPr>
      </w:pPr>
      <w:r w:rsidRPr="00CE2AAA">
        <w:rPr>
          <w:sz w:val="24"/>
          <w:szCs w:val="24"/>
        </w:rPr>
        <w:t>Agroromero</w:t>
      </w:r>
    </w:p>
    <w:p w14:paraId="7532DD06" w14:textId="3B561D7A" w:rsidR="000D1AD4" w:rsidRPr="00CE2AAA" w:rsidRDefault="000D1AD4" w:rsidP="000D1AD4">
      <w:pPr>
        <w:pStyle w:val="Prrafodelista"/>
        <w:numPr>
          <w:ilvl w:val="1"/>
          <w:numId w:val="2"/>
        </w:numPr>
        <w:rPr>
          <w:sz w:val="24"/>
          <w:szCs w:val="24"/>
        </w:rPr>
      </w:pPr>
      <w:r w:rsidRPr="00CE2AAA">
        <w:rPr>
          <w:sz w:val="24"/>
          <w:szCs w:val="24"/>
        </w:rPr>
        <w:t xml:space="preserve">Descripción: </w:t>
      </w:r>
    </w:p>
    <w:p w14:paraId="2634E0F7" w14:textId="77777777" w:rsidR="000D1AD4" w:rsidRPr="00CE2AAA" w:rsidRDefault="000D1AD4" w:rsidP="000D1AD4">
      <w:pPr>
        <w:pStyle w:val="Prrafodelista"/>
        <w:ind w:left="1092"/>
        <w:rPr>
          <w:sz w:val="24"/>
          <w:szCs w:val="24"/>
        </w:rPr>
      </w:pPr>
    </w:p>
    <w:p w14:paraId="7374BDAE" w14:textId="351AB349" w:rsidR="00961437" w:rsidRPr="00CE2AAA" w:rsidRDefault="00961437" w:rsidP="000D1AD4">
      <w:pPr>
        <w:pStyle w:val="Prrafodelista"/>
        <w:ind w:left="1092"/>
        <w:rPr>
          <w:sz w:val="24"/>
          <w:szCs w:val="24"/>
        </w:rPr>
      </w:pPr>
      <w:r w:rsidRPr="00CE2AAA">
        <w:rPr>
          <w:sz w:val="24"/>
          <w:szCs w:val="24"/>
        </w:rPr>
        <w:t>La empresa A</w:t>
      </w:r>
      <w:r w:rsidR="007970DE">
        <w:rPr>
          <w:sz w:val="24"/>
          <w:szCs w:val="24"/>
        </w:rPr>
        <w:t>GROROMERO</w:t>
      </w:r>
      <w:r w:rsidRPr="00CE2AAA">
        <w:rPr>
          <w:sz w:val="24"/>
          <w:szCs w:val="24"/>
        </w:rPr>
        <w:t xml:space="preserve"> se dedica a la venta y comercialización de </w:t>
      </w:r>
      <w:r w:rsidR="000D1AD4" w:rsidRPr="00CE2AAA">
        <w:rPr>
          <w:sz w:val="24"/>
          <w:szCs w:val="24"/>
        </w:rPr>
        <w:t xml:space="preserve">productos agrarios y todo lo relacionado </w:t>
      </w:r>
      <w:r w:rsidR="00DB324E" w:rsidRPr="00CE2AAA">
        <w:rPr>
          <w:sz w:val="24"/>
          <w:szCs w:val="24"/>
        </w:rPr>
        <w:t>con el campo.</w:t>
      </w:r>
    </w:p>
    <w:p w14:paraId="79131059" w14:textId="6B672748" w:rsidR="00DB324E" w:rsidRPr="00CE2AAA" w:rsidRDefault="00DB324E" w:rsidP="000D1AD4">
      <w:pPr>
        <w:pStyle w:val="Prrafodelista"/>
        <w:ind w:left="1092"/>
        <w:rPr>
          <w:sz w:val="24"/>
          <w:szCs w:val="24"/>
        </w:rPr>
      </w:pPr>
    </w:p>
    <w:p w14:paraId="11F2D4DC" w14:textId="77777777" w:rsidR="005F5D22" w:rsidRPr="00CE2AAA" w:rsidRDefault="005F5D22" w:rsidP="005F5D22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CE2AAA">
        <w:rPr>
          <w:sz w:val="24"/>
          <w:szCs w:val="24"/>
        </w:rPr>
        <w:t>Dominio:</w:t>
      </w:r>
    </w:p>
    <w:p w14:paraId="6478DAF6" w14:textId="14E0CE06" w:rsidR="005F5D22" w:rsidRPr="00CE2AAA" w:rsidRDefault="00B142E1" w:rsidP="000A4C14">
      <w:pPr>
        <w:ind w:firstLine="720"/>
        <w:rPr>
          <w:sz w:val="24"/>
          <w:szCs w:val="24"/>
        </w:rPr>
      </w:pPr>
      <w:hyperlink r:id="rId24" w:history="1">
        <w:r w:rsidR="005F5D22" w:rsidRPr="00CE2AAA">
          <w:rPr>
            <w:rStyle w:val="Hipervnculo"/>
            <w:color w:val="auto"/>
            <w:sz w:val="24"/>
            <w:szCs w:val="24"/>
            <w:u w:val="none"/>
          </w:rPr>
          <w:t>www.agroromero.com</w:t>
        </w:r>
      </w:hyperlink>
    </w:p>
    <w:p w14:paraId="4CB1C8AF" w14:textId="3B49830D" w:rsidR="005F5D22" w:rsidRPr="00CE2AAA" w:rsidRDefault="005F5D22" w:rsidP="005F5D22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CE2AAA">
        <w:rPr>
          <w:sz w:val="24"/>
          <w:szCs w:val="24"/>
        </w:rPr>
        <w:t>Implementación para la empresa:</w:t>
      </w:r>
    </w:p>
    <w:p w14:paraId="0727B6BB" w14:textId="77777777" w:rsidR="000A4C14" w:rsidRPr="00CE2AAA" w:rsidRDefault="000A4C14" w:rsidP="000A4C14">
      <w:pPr>
        <w:pStyle w:val="Prrafodelista"/>
        <w:rPr>
          <w:sz w:val="24"/>
          <w:szCs w:val="24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155"/>
        <w:gridCol w:w="6120"/>
      </w:tblGrid>
      <w:tr w:rsidR="009F2EC5" w14:paraId="24E30552" w14:textId="77777777" w:rsidTr="00875965">
        <w:tc>
          <w:tcPr>
            <w:tcW w:w="2155" w:type="dxa"/>
            <w:vAlign w:val="center"/>
          </w:tcPr>
          <w:p w14:paraId="0C1F9019" w14:textId="7F3FBF8D" w:rsidR="009F2EC5" w:rsidRPr="00875965" w:rsidRDefault="00875965" w:rsidP="00875965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</w:pPr>
            <w:r w:rsidRPr="00875965"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  <w:t>HU01</w:t>
            </w:r>
          </w:p>
        </w:tc>
        <w:tc>
          <w:tcPr>
            <w:tcW w:w="6120" w:type="dxa"/>
          </w:tcPr>
          <w:p w14:paraId="31E7CE53" w14:textId="1F992561" w:rsidR="009F2EC5" w:rsidRPr="00575D74" w:rsidRDefault="00875965" w:rsidP="00575D74">
            <w:pPr>
              <w:spacing w:before="80" w:after="80"/>
              <w:jc w:val="both"/>
            </w:pPr>
            <w:r w:rsidRPr="00575D74">
              <w:t>Como usuario administrador, quiero poder crear una empresa en el sistema</w:t>
            </w:r>
          </w:p>
        </w:tc>
      </w:tr>
      <w:tr w:rsidR="00875965" w14:paraId="1ED4820F" w14:textId="77777777" w:rsidTr="00875965">
        <w:tc>
          <w:tcPr>
            <w:tcW w:w="2155" w:type="dxa"/>
            <w:vAlign w:val="center"/>
          </w:tcPr>
          <w:p w14:paraId="5547EBF0" w14:textId="33633DFD" w:rsidR="00875965" w:rsidRPr="00875965" w:rsidRDefault="00875965" w:rsidP="00875965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</w:pPr>
            <w:r w:rsidRPr="00875965"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  <w:t>HU02</w:t>
            </w:r>
          </w:p>
        </w:tc>
        <w:tc>
          <w:tcPr>
            <w:tcW w:w="6120" w:type="dxa"/>
          </w:tcPr>
          <w:p w14:paraId="43333712" w14:textId="3108B106" w:rsidR="00875965" w:rsidRPr="00575D74" w:rsidRDefault="00875965" w:rsidP="00575D74">
            <w:pPr>
              <w:spacing w:before="80" w:after="80"/>
              <w:jc w:val="both"/>
            </w:pPr>
            <w:r w:rsidRPr="00575D74">
              <w:t>Como usuario administrador, quiero poder agregar un nuevo empleado a mi empresa</w:t>
            </w:r>
          </w:p>
        </w:tc>
      </w:tr>
      <w:tr w:rsidR="00875965" w14:paraId="33E6F899" w14:textId="77777777" w:rsidTr="00875965">
        <w:tc>
          <w:tcPr>
            <w:tcW w:w="2155" w:type="dxa"/>
            <w:vAlign w:val="center"/>
          </w:tcPr>
          <w:p w14:paraId="3F3EC56A" w14:textId="2363EBBD" w:rsidR="00875965" w:rsidRPr="00875965" w:rsidRDefault="00875965" w:rsidP="00875965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</w:pPr>
            <w:r w:rsidRPr="00875965"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  <w:t>HU03</w:t>
            </w:r>
          </w:p>
        </w:tc>
        <w:tc>
          <w:tcPr>
            <w:tcW w:w="6120" w:type="dxa"/>
          </w:tcPr>
          <w:p w14:paraId="66285237" w14:textId="2D9F6563" w:rsidR="00875965" w:rsidRPr="00575D74" w:rsidRDefault="00875965" w:rsidP="00575D74">
            <w:pPr>
              <w:spacing w:before="80" w:after="80"/>
              <w:jc w:val="both"/>
            </w:pPr>
            <w:r w:rsidRPr="00575D74">
              <w:t>Como usuario administrador, quiero poder agregar un ingreso de dinero a la empresa</w:t>
            </w:r>
          </w:p>
        </w:tc>
      </w:tr>
      <w:tr w:rsidR="00875965" w14:paraId="507D04ED" w14:textId="77777777" w:rsidTr="00875965">
        <w:tc>
          <w:tcPr>
            <w:tcW w:w="2155" w:type="dxa"/>
            <w:vAlign w:val="center"/>
          </w:tcPr>
          <w:p w14:paraId="79027630" w14:textId="73DE00BB" w:rsidR="00875965" w:rsidRPr="00875965" w:rsidRDefault="00875965" w:rsidP="00875965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</w:pPr>
            <w:r w:rsidRPr="00875965"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  <w:t>HU04</w:t>
            </w:r>
          </w:p>
        </w:tc>
        <w:tc>
          <w:tcPr>
            <w:tcW w:w="6120" w:type="dxa"/>
          </w:tcPr>
          <w:p w14:paraId="6E7D1AE0" w14:textId="6C6E7065" w:rsidR="00875965" w:rsidRPr="00575D74" w:rsidRDefault="00875965" w:rsidP="00575D74">
            <w:pPr>
              <w:spacing w:before="80" w:after="80"/>
              <w:jc w:val="both"/>
            </w:pPr>
            <w:r w:rsidRPr="00575D74">
              <w:t>Como usuario administrador, quiero poder agregar un egreso</w:t>
            </w:r>
            <w:r w:rsidR="007970DE" w:rsidRPr="00575D74">
              <w:t xml:space="preserve"> </w:t>
            </w:r>
            <w:r w:rsidRPr="00575D74">
              <w:t>a la empresa</w:t>
            </w:r>
          </w:p>
        </w:tc>
      </w:tr>
      <w:tr w:rsidR="00875965" w14:paraId="0463BC3F" w14:textId="77777777" w:rsidTr="00875965">
        <w:tc>
          <w:tcPr>
            <w:tcW w:w="2155" w:type="dxa"/>
            <w:vAlign w:val="center"/>
          </w:tcPr>
          <w:p w14:paraId="500EEA8F" w14:textId="6AFB0EC6" w:rsidR="00875965" w:rsidRPr="00875965" w:rsidRDefault="00875965" w:rsidP="00875965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</w:pPr>
            <w:r w:rsidRPr="00875965"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  <w:t>HU05</w:t>
            </w:r>
          </w:p>
        </w:tc>
        <w:tc>
          <w:tcPr>
            <w:tcW w:w="6120" w:type="dxa"/>
          </w:tcPr>
          <w:p w14:paraId="67495C38" w14:textId="5B891C25" w:rsidR="00875965" w:rsidRPr="00575D74" w:rsidRDefault="00875965" w:rsidP="00575D74">
            <w:pPr>
              <w:spacing w:before="80" w:after="80"/>
              <w:jc w:val="both"/>
            </w:pPr>
            <w:r w:rsidRPr="00575D74">
              <w:t>Como usuario operativo, quiero poder visualizar todos los</w:t>
            </w:r>
            <w:r w:rsidR="007970DE" w:rsidRPr="00575D74">
              <w:t xml:space="preserve"> </w:t>
            </w:r>
            <w:r w:rsidRPr="00575D74">
              <w:t>gastos e ingresos de la empresa</w:t>
            </w:r>
          </w:p>
        </w:tc>
      </w:tr>
      <w:tr w:rsidR="00875965" w14:paraId="7F3DB7ED" w14:textId="77777777" w:rsidTr="00875965">
        <w:tc>
          <w:tcPr>
            <w:tcW w:w="2155" w:type="dxa"/>
            <w:vAlign w:val="center"/>
          </w:tcPr>
          <w:p w14:paraId="0B194804" w14:textId="1638AA96" w:rsidR="00875965" w:rsidRPr="00875965" w:rsidRDefault="00875965" w:rsidP="00875965">
            <w:pPr>
              <w:pStyle w:val="Prrafodelista"/>
              <w:ind w:left="0"/>
              <w:jc w:val="center"/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</w:pPr>
            <w:r w:rsidRPr="00875965">
              <w:rPr>
                <w:rFonts w:asciiTheme="majorHAnsi" w:hAnsiTheme="majorHAnsi"/>
                <w:b/>
                <w:color w:val="808080" w:themeColor="background1" w:themeShade="80"/>
                <w:sz w:val="28"/>
              </w:rPr>
              <w:t>HU06</w:t>
            </w:r>
          </w:p>
        </w:tc>
        <w:tc>
          <w:tcPr>
            <w:tcW w:w="6120" w:type="dxa"/>
          </w:tcPr>
          <w:p w14:paraId="63EC6724" w14:textId="6964A218" w:rsidR="00875965" w:rsidRPr="00575D74" w:rsidRDefault="00875965" w:rsidP="00575D74">
            <w:pPr>
              <w:spacing w:before="80" w:after="80"/>
              <w:jc w:val="both"/>
            </w:pPr>
            <w:r w:rsidRPr="00575D74">
              <w:t>Como usuario administrador, quiero poder visualizar todos los gastos e ingresos de la empresa</w:t>
            </w:r>
          </w:p>
        </w:tc>
      </w:tr>
    </w:tbl>
    <w:p w14:paraId="659D62E4" w14:textId="77777777" w:rsidR="009F2EC5" w:rsidRDefault="009F2EC5" w:rsidP="00875965"/>
    <w:p w14:paraId="22FD4E72" w14:textId="1A0A9780" w:rsidR="00DB324E" w:rsidRPr="00CE2AAA" w:rsidRDefault="00DB324E" w:rsidP="00DB324E">
      <w:pPr>
        <w:pStyle w:val="Prrafodelista"/>
        <w:rPr>
          <w:sz w:val="24"/>
          <w:szCs w:val="24"/>
        </w:rPr>
      </w:pPr>
      <w:r w:rsidRPr="00CE2AAA">
        <w:rPr>
          <w:sz w:val="24"/>
          <w:szCs w:val="24"/>
        </w:rPr>
        <w:t>Las áreas funcionales de la empresa son</w:t>
      </w:r>
      <w:r w:rsidR="005D63F9" w:rsidRPr="00CE2AAA">
        <w:rPr>
          <w:sz w:val="24"/>
          <w:szCs w:val="24"/>
        </w:rPr>
        <w:t>:</w:t>
      </w:r>
    </w:p>
    <w:p w14:paraId="2362CD03" w14:textId="77777777" w:rsidR="005D63F9" w:rsidRPr="00CE2AAA" w:rsidRDefault="005D63F9" w:rsidP="00DB324E">
      <w:pPr>
        <w:pStyle w:val="Prrafodelista"/>
        <w:rPr>
          <w:sz w:val="24"/>
          <w:szCs w:val="24"/>
        </w:rPr>
      </w:pPr>
    </w:p>
    <w:p w14:paraId="0E3559D3" w14:textId="08C259D7" w:rsidR="005F5D22" w:rsidRPr="00CE2AAA" w:rsidRDefault="005F5D22" w:rsidP="005979C9">
      <w:pPr>
        <w:pStyle w:val="Prrafodelista"/>
        <w:numPr>
          <w:ilvl w:val="0"/>
          <w:numId w:val="11"/>
        </w:numPr>
        <w:ind w:left="1134"/>
        <w:rPr>
          <w:sz w:val="24"/>
          <w:szCs w:val="24"/>
        </w:rPr>
      </w:pPr>
      <w:r w:rsidRPr="00CE2AAA">
        <w:rPr>
          <w:sz w:val="24"/>
          <w:szCs w:val="24"/>
        </w:rPr>
        <w:t>Administración</w:t>
      </w:r>
    </w:p>
    <w:p w14:paraId="0ED642D3" w14:textId="43A4D26F" w:rsidR="005F5D22" w:rsidRPr="00CE2AAA" w:rsidRDefault="005F5D22" w:rsidP="005979C9">
      <w:pPr>
        <w:pStyle w:val="Prrafodelista"/>
        <w:numPr>
          <w:ilvl w:val="0"/>
          <w:numId w:val="11"/>
        </w:numPr>
        <w:ind w:left="1134"/>
        <w:rPr>
          <w:sz w:val="24"/>
          <w:szCs w:val="24"/>
        </w:rPr>
      </w:pPr>
      <w:r w:rsidRPr="00CE2AAA">
        <w:rPr>
          <w:sz w:val="24"/>
          <w:szCs w:val="24"/>
        </w:rPr>
        <w:t>Compras</w:t>
      </w:r>
    </w:p>
    <w:p w14:paraId="3296FFDE" w14:textId="08D0ACD4" w:rsidR="005F5D22" w:rsidRPr="00CE2AAA" w:rsidRDefault="005F5D22" w:rsidP="005979C9">
      <w:pPr>
        <w:pStyle w:val="Prrafodelista"/>
        <w:numPr>
          <w:ilvl w:val="0"/>
          <w:numId w:val="11"/>
        </w:numPr>
        <w:ind w:left="1134"/>
        <w:rPr>
          <w:sz w:val="24"/>
          <w:szCs w:val="24"/>
        </w:rPr>
      </w:pPr>
      <w:r w:rsidRPr="00CE2AAA">
        <w:rPr>
          <w:sz w:val="24"/>
          <w:szCs w:val="24"/>
        </w:rPr>
        <w:t>Inventarios</w:t>
      </w:r>
    </w:p>
    <w:p w14:paraId="7523118C" w14:textId="19F879A1" w:rsidR="005F5D22" w:rsidRPr="00CE2AAA" w:rsidRDefault="005F5D22" w:rsidP="005979C9">
      <w:pPr>
        <w:pStyle w:val="Prrafodelista"/>
        <w:numPr>
          <w:ilvl w:val="0"/>
          <w:numId w:val="11"/>
        </w:numPr>
        <w:ind w:left="1134"/>
        <w:rPr>
          <w:sz w:val="24"/>
          <w:szCs w:val="24"/>
        </w:rPr>
      </w:pPr>
      <w:r w:rsidRPr="00CE2AAA">
        <w:rPr>
          <w:sz w:val="24"/>
          <w:szCs w:val="24"/>
        </w:rPr>
        <w:t>Ventas</w:t>
      </w:r>
    </w:p>
    <w:p w14:paraId="3ED7BBE5" w14:textId="078B1D8A" w:rsidR="005F5D22" w:rsidRPr="00CE2AAA" w:rsidRDefault="005F5D22" w:rsidP="005979C9">
      <w:pPr>
        <w:pStyle w:val="Prrafodelista"/>
        <w:numPr>
          <w:ilvl w:val="0"/>
          <w:numId w:val="11"/>
        </w:numPr>
        <w:ind w:left="1134"/>
        <w:rPr>
          <w:sz w:val="24"/>
          <w:szCs w:val="24"/>
        </w:rPr>
      </w:pPr>
      <w:r w:rsidRPr="00CE2AAA">
        <w:rPr>
          <w:sz w:val="24"/>
          <w:szCs w:val="24"/>
        </w:rPr>
        <w:t>Contabilidad</w:t>
      </w:r>
    </w:p>
    <w:p w14:paraId="7EF8DDF1" w14:textId="49BAAEBF" w:rsidR="00CE2AAA" w:rsidRDefault="00CE2AAA" w:rsidP="00CE2AAA"/>
    <w:p w14:paraId="19CEAB2F" w14:textId="77777777" w:rsidR="00CE2AAA" w:rsidRDefault="00CE2AAA" w:rsidP="00CE2AAA"/>
    <w:p w14:paraId="1999DE58" w14:textId="36098E36" w:rsidR="000A4C14" w:rsidRDefault="000A4C14" w:rsidP="000A4C14">
      <w:pPr>
        <w:pStyle w:val="Prrafodelista"/>
      </w:pPr>
    </w:p>
    <w:p w14:paraId="74FC79B1" w14:textId="77777777" w:rsidR="007970DE" w:rsidRDefault="007970DE" w:rsidP="000A4C14">
      <w:pPr>
        <w:pStyle w:val="Prrafodelista"/>
      </w:pPr>
    </w:p>
    <w:p w14:paraId="6F8E33E1" w14:textId="4EED2853" w:rsidR="005F5D22" w:rsidRDefault="005F5D22" w:rsidP="005F5D22">
      <w:pPr>
        <w:pStyle w:val="Prrafodelista"/>
        <w:numPr>
          <w:ilvl w:val="0"/>
          <w:numId w:val="2"/>
        </w:numPr>
      </w:pPr>
      <w:r>
        <w:t>Tareas a realizar</w:t>
      </w:r>
    </w:p>
    <w:tbl>
      <w:tblPr>
        <w:tblStyle w:val="Tablaconcuadrcula"/>
        <w:tblW w:w="8505" w:type="dxa"/>
        <w:tblInd w:w="704" w:type="dxa"/>
        <w:tblLook w:val="04A0" w:firstRow="1" w:lastRow="0" w:firstColumn="1" w:lastColumn="0" w:noHBand="0" w:noVBand="1"/>
      </w:tblPr>
      <w:tblGrid>
        <w:gridCol w:w="3119"/>
        <w:gridCol w:w="5386"/>
      </w:tblGrid>
      <w:tr w:rsidR="008D6BFC" w14:paraId="287D20D4" w14:textId="77777777" w:rsidTr="00255E74">
        <w:tc>
          <w:tcPr>
            <w:tcW w:w="3119" w:type="dxa"/>
          </w:tcPr>
          <w:p w14:paraId="2B8608BC" w14:textId="77777777" w:rsidR="008D6BFC" w:rsidRPr="000D2EFF" w:rsidRDefault="008D6BFC" w:rsidP="00255E74">
            <w:pPr>
              <w:jc w:val="center"/>
              <w:rPr>
                <w:rFonts w:asciiTheme="majorHAnsi" w:hAnsiTheme="majorHAnsi"/>
                <w:color w:val="808080" w:themeColor="background1" w:themeShade="80"/>
                <w:sz w:val="24"/>
                <w:szCs w:val="24"/>
              </w:rPr>
            </w:pPr>
            <w:r w:rsidRPr="000D2EFF">
              <w:rPr>
                <w:rFonts w:asciiTheme="majorHAnsi" w:hAnsiTheme="majorHAnsi"/>
                <w:color w:val="808080" w:themeColor="background1" w:themeShade="80"/>
                <w:sz w:val="24"/>
                <w:szCs w:val="24"/>
              </w:rPr>
              <w:t>PERSONA ENCARGADA</w:t>
            </w:r>
          </w:p>
        </w:tc>
        <w:tc>
          <w:tcPr>
            <w:tcW w:w="5386" w:type="dxa"/>
          </w:tcPr>
          <w:p w14:paraId="5009F15B" w14:textId="77777777" w:rsidR="008D6BFC" w:rsidRPr="000D2EFF" w:rsidRDefault="008D6BFC" w:rsidP="00255E74">
            <w:pPr>
              <w:jc w:val="center"/>
              <w:rPr>
                <w:rFonts w:asciiTheme="majorHAnsi" w:hAnsiTheme="majorHAnsi"/>
                <w:color w:val="808080" w:themeColor="background1" w:themeShade="80"/>
                <w:sz w:val="24"/>
                <w:szCs w:val="24"/>
              </w:rPr>
            </w:pPr>
            <w:r w:rsidRPr="000D2EFF">
              <w:rPr>
                <w:rFonts w:asciiTheme="majorHAnsi" w:hAnsiTheme="majorHAnsi"/>
                <w:color w:val="808080" w:themeColor="background1" w:themeShade="80"/>
                <w:sz w:val="24"/>
                <w:szCs w:val="24"/>
              </w:rPr>
              <w:t>TAREA</w:t>
            </w:r>
          </w:p>
        </w:tc>
      </w:tr>
      <w:tr w:rsidR="008D6BFC" w14:paraId="29665C63" w14:textId="77777777" w:rsidTr="00255E74">
        <w:tc>
          <w:tcPr>
            <w:tcW w:w="3119" w:type="dxa"/>
          </w:tcPr>
          <w:p w14:paraId="636126A7" w14:textId="77777777" w:rsidR="008D6BFC" w:rsidRPr="00575D74" w:rsidRDefault="008D6BFC" w:rsidP="00575D74">
            <w:pPr>
              <w:pStyle w:val="Prrafodelista"/>
              <w:numPr>
                <w:ilvl w:val="0"/>
                <w:numId w:val="9"/>
              </w:numPr>
              <w:spacing w:before="120" w:after="120" w:line="240" w:lineRule="auto"/>
              <w:rPr>
                <w:rFonts w:eastAsia="Times New Roman" w:cstheme="minorHAnsi"/>
                <w:bdr w:val="none" w:sz="0" w:space="0" w:color="auto" w:frame="1"/>
              </w:rPr>
            </w:pPr>
            <w:r w:rsidRPr="00575D74">
              <w:rPr>
                <w:rFonts w:eastAsia="Times New Roman" w:cstheme="minorHAnsi"/>
                <w:bdr w:val="none" w:sz="0" w:space="0" w:color="auto" w:frame="1"/>
              </w:rPr>
              <w:t>Desarrollador</w:t>
            </w:r>
          </w:p>
          <w:p w14:paraId="2114B301" w14:textId="292C62DD" w:rsidR="008D6BFC" w:rsidRPr="00575D74" w:rsidRDefault="00575D74" w:rsidP="00575D74">
            <w:pPr>
              <w:spacing w:before="120" w:after="120"/>
              <w:rPr>
                <w:rFonts w:cstheme="minorHAnsi"/>
              </w:rPr>
            </w:pPr>
            <w:r>
              <w:rPr>
                <w:rFonts w:cstheme="minorHAnsi"/>
              </w:rPr>
              <w:t xml:space="preserve">   </w:t>
            </w:r>
            <w:r w:rsidR="008D6BFC" w:rsidRPr="00575D74">
              <w:rPr>
                <w:rFonts w:cstheme="minorHAnsi"/>
              </w:rPr>
              <w:t>Cristian</w:t>
            </w:r>
            <w:r w:rsidR="004F6F66" w:rsidRPr="00575D74">
              <w:rPr>
                <w:rFonts w:cstheme="minorHAnsi"/>
              </w:rPr>
              <w:t xml:space="preserve"> Gonzales</w:t>
            </w:r>
          </w:p>
        </w:tc>
        <w:tc>
          <w:tcPr>
            <w:tcW w:w="5386" w:type="dxa"/>
          </w:tcPr>
          <w:p w14:paraId="3223FB24" w14:textId="77777777" w:rsidR="008D6BFC" w:rsidRPr="00575D74" w:rsidRDefault="008D6BFC" w:rsidP="00575D74">
            <w:pPr>
              <w:spacing w:before="120" w:after="120"/>
              <w:rPr>
                <w:rFonts w:cstheme="minorHAnsi"/>
              </w:rPr>
            </w:pPr>
            <w:r w:rsidRPr="00575D74">
              <w:rPr>
                <w:rFonts w:eastAsia="Times New Roman" w:cstheme="minorHAnsi"/>
                <w:bdr w:val="none" w:sz="0" w:space="0" w:color="auto" w:frame="1"/>
              </w:rPr>
              <w:t>Generar las fuentes para el frontend y el backend</w:t>
            </w:r>
          </w:p>
        </w:tc>
      </w:tr>
      <w:tr w:rsidR="008D6BFC" w14:paraId="4F08BC35" w14:textId="77777777" w:rsidTr="00255E74">
        <w:tc>
          <w:tcPr>
            <w:tcW w:w="3119" w:type="dxa"/>
          </w:tcPr>
          <w:p w14:paraId="56F3004E" w14:textId="77777777" w:rsidR="008D6BFC" w:rsidRPr="00575D74" w:rsidRDefault="008D6BFC" w:rsidP="00575D74">
            <w:pPr>
              <w:pStyle w:val="Prrafodelista"/>
              <w:numPr>
                <w:ilvl w:val="0"/>
                <w:numId w:val="9"/>
              </w:numPr>
              <w:spacing w:before="120" w:after="120" w:line="240" w:lineRule="auto"/>
              <w:rPr>
                <w:rFonts w:eastAsia="Times New Roman" w:cstheme="minorHAnsi"/>
                <w:bdr w:val="none" w:sz="0" w:space="0" w:color="auto" w:frame="1"/>
              </w:rPr>
            </w:pPr>
            <w:r w:rsidRPr="00575D74">
              <w:rPr>
                <w:rFonts w:eastAsia="Times New Roman" w:cstheme="minorHAnsi"/>
                <w:bdr w:val="none" w:sz="0" w:space="0" w:color="auto" w:frame="1"/>
              </w:rPr>
              <w:t>Analista</w:t>
            </w:r>
          </w:p>
          <w:p w14:paraId="435F8EF8" w14:textId="032F86F9" w:rsidR="008D6BFC" w:rsidRPr="00575D74" w:rsidRDefault="00575D74" w:rsidP="00575D74">
            <w:pPr>
              <w:spacing w:before="120" w:after="120"/>
              <w:rPr>
                <w:rFonts w:cstheme="minorHAnsi"/>
              </w:rPr>
            </w:pPr>
            <w:r>
              <w:rPr>
                <w:rFonts w:cstheme="minorHAnsi"/>
              </w:rPr>
              <w:t xml:space="preserve">   </w:t>
            </w:r>
            <w:r w:rsidR="008D6BFC" w:rsidRPr="00575D74">
              <w:rPr>
                <w:rFonts w:cstheme="minorHAnsi"/>
              </w:rPr>
              <w:t>Leidy</w:t>
            </w:r>
            <w:r w:rsidR="004F6F66" w:rsidRPr="00575D74">
              <w:rPr>
                <w:rFonts w:cstheme="minorHAnsi"/>
              </w:rPr>
              <w:t xml:space="preserve"> Hurtado Velandia</w:t>
            </w:r>
          </w:p>
        </w:tc>
        <w:tc>
          <w:tcPr>
            <w:tcW w:w="5386" w:type="dxa"/>
          </w:tcPr>
          <w:p w14:paraId="43FCA9BE" w14:textId="77777777" w:rsidR="008D6BFC" w:rsidRPr="00575D74" w:rsidRDefault="008D6BFC" w:rsidP="00575D74">
            <w:pPr>
              <w:spacing w:before="120" w:after="120"/>
              <w:rPr>
                <w:rFonts w:cstheme="minorHAnsi"/>
              </w:rPr>
            </w:pPr>
            <w:r w:rsidRPr="00575D74">
              <w:rPr>
                <w:rFonts w:eastAsia="Times New Roman" w:cstheme="minorHAnsi"/>
                <w:bdr w:val="none" w:sz="0" w:space="0" w:color="auto" w:frame="1"/>
              </w:rPr>
              <w:t>Levantar las necesidades del negocio para convertirlas en requerimientos del sistema</w:t>
            </w:r>
          </w:p>
        </w:tc>
      </w:tr>
      <w:tr w:rsidR="008D6BFC" w14:paraId="4AFD2086" w14:textId="77777777" w:rsidTr="00255E74">
        <w:tc>
          <w:tcPr>
            <w:tcW w:w="3119" w:type="dxa"/>
          </w:tcPr>
          <w:p w14:paraId="1D292375" w14:textId="77777777" w:rsidR="008D6BFC" w:rsidRPr="00575D74" w:rsidRDefault="008D6BFC" w:rsidP="00575D74">
            <w:pPr>
              <w:pStyle w:val="Prrafodelista"/>
              <w:numPr>
                <w:ilvl w:val="0"/>
                <w:numId w:val="9"/>
              </w:numPr>
              <w:spacing w:before="120" w:after="120" w:line="240" w:lineRule="auto"/>
              <w:rPr>
                <w:rFonts w:eastAsia="Times New Roman" w:cstheme="minorHAnsi"/>
              </w:rPr>
            </w:pPr>
            <w:r w:rsidRPr="00575D74">
              <w:rPr>
                <w:rFonts w:eastAsia="Times New Roman" w:cstheme="minorHAnsi"/>
              </w:rPr>
              <w:t>Product Owner</w:t>
            </w:r>
          </w:p>
          <w:p w14:paraId="4E42100D" w14:textId="102EF359" w:rsidR="008D6BFC" w:rsidRPr="00575D74" w:rsidRDefault="00575D74" w:rsidP="00575D74">
            <w:pPr>
              <w:spacing w:before="120" w:after="120"/>
              <w:rPr>
                <w:rFonts w:cstheme="minorHAnsi"/>
              </w:rPr>
            </w:pPr>
            <w:r>
              <w:rPr>
                <w:rFonts w:cstheme="minorHAnsi"/>
              </w:rPr>
              <w:t xml:space="preserve">   </w:t>
            </w:r>
            <w:r w:rsidR="008D6BFC" w:rsidRPr="00575D74">
              <w:rPr>
                <w:rFonts w:cstheme="minorHAnsi"/>
              </w:rPr>
              <w:t>Alejandra</w:t>
            </w:r>
            <w:r w:rsidR="004F6F66" w:rsidRPr="00575D74">
              <w:rPr>
                <w:rFonts w:cstheme="minorHAnsi"/>
              </w:rPr>
              <w:t xml:space="preserve"> Gómez Sanchez</w:t>
            </w:r>
          </w:p>
        </w:tc>
        <w:tc>
          <w:tcPr>
            <w:tcW w:w="5386" w:type="dxa"/>
          </w:tcPr>
          <w:p w14:paraId="576EA6AD" w14:textId="77777777" w:rsidR="008D6BFC" w:rsidRPr="00575D74" w:rsidRDefault="008D6BFC" w:rsidP="00575D74">
            <w:pPr>
              <w:spacing w:before="120" w:after="120"/>
              <w:rPr>
                <w:rFonts w:cstheme="minorHAnsi"/>
              </w:rPr>
            </w:pPr>
            <w:r w:rsidRPr="00575D74">
              <w:rPr>
                <w:rFonts w:eastAsia="Times New Roman" w:cstheme="minorHAnsi"/>
              </w:rPr>
              <w:t xml:space="preserve">Conocer el producto </w:t>
            </w:r>
            <w:r w:rsidRPr="00575D74">
              <w:rPr>
                <w:rFonts w:eastAsia="Times New Roman" w:cstheme="minorHAnsi"/>
                <w:i/>
              </w:rPr>
              <w:t>software</w:t>
            </w:r>
            <w:r w:rsidRPr="00575D74">
              <w:rPr>
                <w:rFonts w:eastAsia="Times New Roman" w:cstheme="minorHAnsi"/>
              </w:rPr>
              <w:t xml:space="preserve"> que se va a elaborar en el proyecto</w:t>
            </w:r>
          </w:p>
        </w:tc>
      </w:tr>
      <w:tr w:rsidR="008D6BFC" w14:paraId="318CCEA2" w14:textId="77777777" w:rsidTr="00255E74">
        <w:tc>
          <w:tcPr>
            <w:tcW w:w="3119" w:type="dxa"/>
          </w:tcPr>
          <w:p w14:paraId="6BD5A12C" w14:textId="77777777" w:rsidR="008D6BFC" w:rsidRPr="00575D74" w:rsidRDefault="008D6BFC" w:rsidP="00575D74">
            <w:pPr>
              <w:pStyle w:val="Prrafodelista"/>
              <w:numPr>
                <w:ilvl w:val="0"/>
                <w:numId w:val="9"/>
              </w:numPr>
              <w:spacing w:before="120" w:after="120" w:line="240" w:lineRule="auto"/>
              <w:rPr>
                <w:rFonts w:eastAsia="Times New Roman" w:cstheme="minorHAnsi"/>
              </w:rPr>
            </w:pPr>
            <w:r w:rsidRPr="00575D74">
              <w:rPr>
                <w:rFonts w:eastAsia="Times New Roman" w:cstheme="minorHAnsi"/>
              </w:rPr>
              <w:t>Administrador de BD</w:t>
            </w:r>
          </w:p>
          <w:p w14:paraId="7D9515C8" w14:textId="29F1AE66" w:rsidR="008D6BFC" w:rsidRPr="00575D74" w:rsidRDefault="00575D74" w:rsidP="00575D74">
            <w:pPr>
              <w:spacing w:before="120" w:after="120"/>
              <w:rPr>
                <w:rFonts w:cstheme="minorHAnsi"/>
              </w:rPr>
            </w:pPr>
            <w:r>
              <w:rPr>
                <w:rFonts w:cstheme="minorHAnsi"/>
              </w:rPr>
              <w:t xml:space="preserve">    </w:t>
            </w:r>
            <w:r w:rsidR="008D6BFC" w:rsidRPr="00575D74">
              <w:rPr>
                <w:rFonts w:cstheme="minorHAnsi"/>
              </w:rPr>
              <w:t>Duban</w:t>
            </w:r>
            <w:r w:rsidR="004F6F66" w:rsidRPr="00575D74">
              <w:rPr>
                <w:rFonts w:cstheme="minorHAnsi"/>
              </w:rPr>
              <w:t xml:space="preserve"> Romero Ramírez</w:t>
            </w:r>
          </w:p>
        </w:tc>
        <w:tc>
          <w:tcPr>
            <w:tcW w:w="5386" w:type="dxa"/>
          </w:tcPr>
          <w:p w14:paraId="5B71A326" w14:textId="77777777" w:rsidR="008D6BFC" w:rsidRPr="00575D74" w:rsidRDefault="008D6BFC" w:rsidP="00575D74">
            <w:pPr>
              <w:spacing w:before="120" w:after="120"/>
              <w:rPr>
                <w:rFonts w:cstheme="minorHAnsi"/>
              </w:rPr>
            </w:pPr>
            <w:r w:rsidRPr="00575D74">
              <w:rPr>
                <w:rFonts w:eastAsia="Times New Roman" w:cstheme="minorHAnsi"/>
              </w:rPr>
              <w:t>Gestionar y disponer el motor de base de datos para el proyecto de desarrollo de </w:t>
            </w:r>
            <w:r w:rsidRPr="00575D74">
              <w:rPr>
                <w:rFonts w:eastAsia="Times New Roman" w:cstheme="minorHAnsi"/>
                <w:i/>
                <w:iCs/>
                <w:bdr w:val="none" w:sz="0" w:space="0" w:color="auto" w:frame="1"/>
              </w:rPr>
              <w:t>software</w:t>
            </w:r>
          </w:p>
        </w:tc>
      </w:tr>
      <w:tr w:rsidR="008D6BFC" w14:paraId="7A364C6F" w14:textId="77777777" w:rsidTr="00255E74">
        <w:tc>
          <w:tcPr>
            <w:tcW w:w="3119" w:type="dxa"/>
          </w:tcPr>
          <w:p w14:paraId="01DFF0ED" w14:textId="77777777" w:rsidR="008D6BFC" w:rsidRPr="00575D74" w:rsidRDefault="008D6BFC" w:rsidP="00575D74">
            <w:pPr>
              <w:pStyle w:val="Prrafodelista"/>
              <w:numPr>
                <w:ilvl w:val="0"/>
                <w:numId w:val="9"/>
              </w:numPr>
              <w:spacing w:before="120" w:after="120" w:line="240" w:lineRule="auto"/>
              <w:rPr>
                <w:rFonts w:eastAsia="Times New Roman" w:cstheme="minorHAnsi"/>
              </w:rPr>
            </w:pPr>
            <w:r w:rsidRPr="00575D74">
              <w:rPr>
                <w:rFonts w:eastAsia="Times New Roman" w:cstheme="minorHAnsi"/>
              </w:rPr>
              <w:t>Scrum Master</w:t>
            </w:r>
          </w:p>
          <w:p w14:paraId="072A5FEF" w14:textId="37BC5B71" w:rsidR="008D6BFC" w:rsidRPr="00575D74" w:rsidRDefault="00575D74" w:rsidP="00575D74">
            <w:pPr>
              <w:spacing w:before="120" w:after="120"/>
              <w:rPr>
                <w:rFonts w:cstheme="minorHAnsi"/>
              </w:rPr>
            </w:pPr>
            <w:r>
              <w:rPr>
                <w:rFonts w:cstheme="minorHAnsi"/>
              </w:rPr>
              <w:t xml:space="preserve">     </w:t>
            </w:r>
            <w:r w:rsidR="008D6BFC" w:rsidRPr="00575D74">
              <w:rPr>
                <w:rFonts w:cstheme="minorHAnsi"/>
              </w:rPr>
              <w:t>Mayra Riaño</w:t>
            </w:r>
            <w:r w:rsidR="004F6F66" w:rsidRPr="00575D74">
              <w:rPr>
                <w:rFonts w:cstheme="minorHAnsi"/>
              </w:rPr>
              <w:t xml:space="preserve"> Quintero</w:t>
            </w:r>
          </w:p>
        </w:tc>
        <w:tc>
          <w:tcPr>
            <w:tcW w:w="5386" w:type="dxa"/>
          </w:tcPr>
          <w:p w14:paraId="7FAF1144" w14:textId="77777777" w:rsidR="008D6BFC" w:rsidRPr="00575D74" w:rsidRDefault="008D6BFC" w:rsidP="00575D74">
            <w:pPr>
              <w:spacing w:before="120" w:after="120"/>
              <w:rPr>
                <w:rFonts w:cstheme="minorHAnsi"/>
              </w:rPr>
            </w:pPr>
            <w:r w:rsidRPr="00575D74">
              <w:rPr>
                <w:rFonts w:eastAsia="Times New Roman" w:cstheme="minorHAnsi"/>
              </w:rPr>
              <w:t>Gestionar todas las ceremonias y actividades de la metodología Scrum y asignar los recursos a cada rol</w:t>
            </w:r>
          </w:p>
        </w:tc>
      </w:tr>
    </w:tbl>
    <w:p w14:paraId="69CAC00C" w14:textId="77777777" w:rsidR="000D2EFF" w:rsidRPr="00F75F9F" w:rsidRDefault="000D2EFF" w:rsidP="00F75F9F"/>
    <w:sectPr w:rsidR="000D2EFF" w:rsidRPr="00F75F9F">
      <w:footerReference w:type="default" r:id="rId25"/>
      <w:pgSz w:w="11907" w:h="16839"/>
      <w:pgMar w:top="1148" w:right="1050" w:bottom="1148" w:left="1050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1FDAA7" w14:textId="77777777" w:rsidR="00B142E1" w:rsidRDefault="00B142E1">
      <w:pPr>
        <w:spacing w:after="0" w:line="240" w:lineRule="auto"/>
      </w:pPr>
      <w:r>
        <w:separator/>
      </w:r>
    </w:p>
  </w:endnote>
  <w:endnote w:type="continuationSeparator" w:id="0">
    <w:p w14:paraId="036A3327" w14:textId="77777777" w:rsidR="00B142E1" w:rsidRDefault="00B142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8B9CA" w14:textId="77777777" w:rsidR="007005AC" w:rsidRDefault="00C000E8">
    <w:pPr>
      <w:pStyle w:val="Piedepgina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E6282BA" wp14:editId="443DCAA6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6400800" cy="160655"/>
              <wp:effectExtent l="0" t="0" r="0" b="0"/>
              <wp:wrapNone/>
              <wp:docPr id="11" name="Cuadro de tex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00800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3879B1" w14:textId="77777777" w:rsidR="007005AC" w:rsidRDefault="007005AC">
                          <w:pPr>
                            <w:pStyle w:val="Sinespaciado"/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1E6282BA" id="_x0000_t202" coordsize="21600,21600" o:spt="202" path="m,l,21600r21600,l21600,xe">
              <v:stroke joinstyle="miter"/>
              <v:path gradientshapeok="t" o:connecttype="rect"/>
            </v:shapetype>
            <v:shape id="Cuadro de texto 5" o:spid="_x0000_s1038" type="#_x0000_t202" style="position:absolute;margin-left:0;margin-top:0;width:7in;height:12.65pt;z-index:25166745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top;mso-position-vertical-relative:bottom-margin-area;mso-width-percent:1000;mso-height-percent:0;mso-width-relative:margin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" filled="f" stroked="f">
              <v:textbox style="mso-fit-shape-to-text:t" inset=",0,,0">
                <w:txbxContent>
                  <w:p w14:paraId="7F3879B1" w14:textId="77777777" w:rsidR="007005AC" w:rsidRDefault="007005AC">
                    <w:pPr>
                      <w:pStyle w:val="Sinespaciado"/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11941B2C" wp14:editId="79E32ACB">
              <wp:simplePos x="0" y="0"/>
              <mc:AlternateContent>
                <mc:Choice Requires="wp14">
                  <wp:positionH relativeFrom="margin">
                    <wp14:pctPosHOffset>95500</wp14:pctPosHOffset>
                  </wp:positionH>
                </mc:Choice>
                <mc:Fallback>
                  <wp:positionH relativeFrom="page">
                    <wp:posOffset>6613525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94000</wp14:pctPosVOffset>
                  </wp:positionV>
                </mc:Choice>
                <mc:Fallback>
                  <wp:positionV relativeFrom="page">
                    <wp:posOffset>9409430</wp:posOffset>
                  </wp:positionV>
                </mc:Fallback>
              </mc:AlternateContent>
              <wp:extent cx="457200" cy="685800"/>
              <wp:effectExtent l="0" t="0" r="0" b="0"/>
              <wp:wrapNone/>
              <wp:docPr id="12" name="Cuadro de texto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" cy="685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B2B98C" w14:textId="77777777" w:rsidR="007005AC" w:rsidRDefault="00C000E8">
                          <w:pPr>
                            <w:jc w:val="right"/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instrText>PAGE  \* Arabic  \* MERGEFORMAT</w:instrTex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separate"/>
                          </w:r>
                          <w:r w:rsidR="00875965">
                            <w:rPr>
                              <w:b/>
                              <w:bCs/>
                              <w:noProof/>
                              <w:color w:val="000000" w:themeColor="text1"/>
                              <w:sz w:val="44"/>
                            </w:rPr>
                            <w:t>5</w: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941B2C" id="Cuadro de texto 6" o:spid="_x0000_s1039" type="#_x0000_t202" style="position:absolute;margin-left:0;margin-top:0;width:36pt;height:54pt;z-index:251668480;visibility:visible;mso-wrap-style:square;mso-width-percent:0;mso-height-percent:0;mso-left-percent:955;mso-top-percent:940;mso-wrap-distance-left:9pt;mso-wrap-distance-top:0;mso-wrap-distance-right:9pt;mso-wrap-distance-bottom:0;mso-position-horizontal-relative:margin;mso-position-vertical-relative:margin;mso-width-percent:0;mso-height-percent:0;mso-left-percent:955;mso-top-percent:94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" filled="f" stroked="f">
              <v:textbox style="layout-flow:vertical">
                <w:txbxContent>
                  <w:p w14:paraId="31B2B98C" w14:textId="77777777" w:rsidR="007005AC" w:rsidRDefault="00C000E8">
                    <w:pPr>
                      <w:jc w:val="right"/>
                      <w:rPr>
                        <w:b/>
                        <w:bCs/>
                        <w:color w:val="000000" w:themeColor="text1"/>
                        <w:sz w:val="44"/>
                      </w:rPr>
                    </w:pP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begin"/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instrText>PAGE  \* Arabic  \* MERGEFORMAT</w:instrTex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separate"/>
                    </w:r>
                    <w:r w:rsidR="00875965">
                      <w:rPr>
                        <w:b/>
                        <w:bCs/>
                        <w:noProof/>
                        <w:color w:val="000000" w:themeColor="text1"/>
                        <w:sz w:val="44"/>
                      </w:rPr>
                      <w:t>5</w: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AED9659" wp14:editId="27AD9DB0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848475" cy="9114790"/>
              <wp:effectExtent l="0" t="0" r="635" b="6350"/>
              <wp:wrapNone/>
              <wp:docPr id="13" name="Rectángul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848475" cy="9114790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107000</wp14:pctWidth>
              </wp14:sizeRelH>
              <wp14:sizeRelV relativeFrom="margin">
                <wp14:pctHeight>105000</wp14:pctHeight>
              </wp14:sizeRelV>
            </wp:anchor>
          </w:drawing>
        </mc:Choice>
        <mc:Fallback xmlns:oel="http://schemas.microsoft.com/office/2019/extlst">
          <w:pict>
            <v:rect w14:anchorId="2013F30C" id="Rectángulo 4" o:spid="_x0000_s1026" style="position:absolute;margin-left:0;margin-top:0;width:539.25pt;height:717.7pt;z-index:251664384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" filled="f" strokecolor="black [3213]"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A873C1C" wp14:editId="4119C97A">
              <wp:simplePos x="0" y="0"/>
              <mc:AlternateContent>
                <mc:Choice Requires="wp14">
                  <wp:positionH relativeFrom="margin">
                    <wp14:pctPosHOffset>101500</wp14:pctPosHOffset>
                  </wp:positionH>
                </mc:Choice>
                <mc:Fallback>
                  <wp:positionH relativeFrom="page">
                    <wp:posOffset>6987540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-2500</wp14:pctPosVOffset>
                  </wp:positionV>
                </mc:Choice>
                <mc:Fallback>
                  <wp:positionV relativeFrom="page">
                    <wp:posOffset>498475</wp:posOffset>
                  </wp:positionV>
                </mc:Fallback>
              </mc:AlternateContent>
              <wp:extent cx="128270" cy="6297930"/>
              <wp:effectExtent l="0" t="0" r="0" b="0"/>
              <wp:wrapNone/>
              <wp:docPr id="15" name="Rectángulo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8270" cy="629793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72500</wp14:pctHeight>
              </wp14:sizeRelV>
            </wp:anchor>
          </w:drawing>
        </mc:Choice>
        <mc:Fallback xmlns:oel="http://schemas.microsoft.com/office/2019/extlst">
          <w:pict>
            <v:rect w14:anchorId="644540E4" id="Rectángulo 8" o:spid="_x0000_s1026" style="position:absolute;margin-left:0;margin-top:0;width:10.1pt;height:495.9pt;z-index:251665408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" fillcolor="black [3213]" stroked="f"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55315DB" wp14:editId="2F7A1F71">
              <wp:simplePos x="0" y="0"/>
              <mc:AlternateContent>
                <mc:Choice Requires="wp14">
                  <wp:positionH relativeFrom="margin">
                    <wp14:pctPosHOffset>101500</wp14:pctPosHOffset>
                  </wp:positionH>
                </mc:Choice>
                <mc:Fallback>
                  <wp:positionH relativeFrom="page">
                    <wp:posOffset>6987540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70000</wp14:pctPosVOffset>
                  </wp:positionV>
                </mc:Choice>
                <mc:Fallback>
                  <wp:positionV relativeFrom="page">
                    <wp:posOffset>7193280</wp:posOffset>
                  </wp:positionV>
                </mc:Fallback>
              </mc:AlternateContent>
              <wp:extent cx="128270" cy="2823210"/>
              <wp:effectExtent l="0" t="0" r="0" b="0"/>
              <wp:wrapNone/>
              <wp:docPr id="17" name="Rectángulo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8270" cy="2823210"/>
                      </a:xfrm>
                      <a:prstGeom prst="rect">
                        <a:avLst/>
                      </a:prstGeom>
                      <a:solidFill>
                        <a:schemeClr val="tx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32500</wp14:pctHeight>
              </wp14:sizeRelV>
            </wp:anchor>
          </w:drawing>
        </mc:Choice>
        <mc:Fallback xmlns:oel="http://schemas.microsoft.com/office/2019/extlst">
          <w:pict>
            <v:rect w14:anchorId="1EF7F95A" id="Rectángulo 9" o:spid="_x0000_s1026" style="position:absolute;margin-left:0;margin-top:0;width:10.1pt;height:222.3pt;z-index:251666432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" fillcolor="#d1282e [3215]" stroked="f"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5C6FB4" w14:textId="77777777" w:rsidR="00B142E1" w:rsidRDefault="00B142E1">
      <w:pPr>
        <w:spacing w:after="0" w:line="240" w:lineRule="auto"/>
      </w:pPr>
      <w:r>
        <w:separator/>
      </w:r>
    </w:p>
  </w:footnote>
  <w:footnote w:type="continuationSeparator" w:id="0">
    <w:p w14:paraId="610EE40A" w14:textId="77777777" w:rsidR="00B142E1" w:rsidRDefault="00B142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CD50C8"/>
    <w:multiLevelType w:val="hybridMultilevel"/>
    <w:tmpl w:val="8864CDFE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4D50C7"/>
    <w:multiLevelType w:val="hybridMultilevel"/>
    <w:tmpl w:val="32CC097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99342C7"/>
    <w:multiLevelType w:val="hybridMultilevel"/>
    <w:tmpl w:val="154666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E48355F"/>
    <w:multiLevelType w:val="hybridMultilevel"/>
    <w:tmpl w:val="9692C44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3C5134A2"/>
    <w:multiLevelType w:val="hybridMultilevel"/>
    <w:tmpl w:val="C096C5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C524451"/>
    <w:multiLevelType w:val="hybridMultilevel"/>
    <w:tmpl w:val="36A85004"/>
    <w:lvl w:ilvl="0" w:tplc="24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E24C97"/>
    <w:multiLevelType w:val="hybridMultilevel"/>
    <w:tmpl w:val="C8AE74C6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FDB6725"/>
    <w:multiLevelType w:val="hybridMultilevel"/>
    <w:tmpl w:val="11A693C2"/>
    <w:lvl w:ilvl="0" w:tplc="240A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C45EF1"/>
    <w:multiLevelType w:val="multilevel"/>
    <w:tmpl w:val="C8C012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9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75EF114C"/>
    <w:multiLevelType w:val="hybridMultilevel"/>
    <w:tmpl w:val="63B0D5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41414D"/>
    <w:multiLevelType w:val="hybridMultilevel"/>
    <w:tmpl w:val="42A03EAC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4"/>
  </w:num>
  <w:num w:numId="5">
    <w:abstractNumId w:val="1"/>
  </w:num>
  <w:num w:numId="6">
    <w:abstractNumId w:val="3"/>
  </w:num>
  <w:num w:numId="7">
    <w:abstractNumId w:val="6"/>
  </w:num>
  <w:num w:numId="8">
    <w:abstractNumId w:val="2"/>
  </w:num>
  <w:num w:numId="9">
    <w:abstractNumId w:val="5"/>
  </w:num>
  <w:num w:numId="10">
    <w:abstractNumId w:val="1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removeDateAndTime/>
  <w:proofState w:spelling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5DAB"/>
    <w:rsid w:val="00035335"/>
    <w:rsid w:val="00077496"/>
    <w:rsid w:val="00084BCA"/>
    <w:rsid w:val="000A4C14"/>
    <w:rsid w:val="000B797A"/>
    <w:rsid w:val="000D1AD4"/>
    <w:rsid w:val="000D2EFF"/>
    <w:rsid w:val="001F49BA"/>
    <w:rsid w:val="002404C5"/>
    <w:rsid w:val="002C349B"/>
    <w:rsid w:val="002D04DC"/>
    <w:rsid w:val="002E3FCB"/>
    <w:rsid w:val="00311C59"/>
    <w:rsid w:val="003F6206"/>
    <w:rsid w:val="00400295"/>
    <w:rsid w:val="00457EC4"/>
    <w:rsid w:val="004F4174"/>
    <w:rsid w:val="004F4335"/>
    <w:rsid w:val="004F6F66"/>
    <w:rsid w:val="00557BB0"/>
    <w:rsid w:val="00575D74"/>
    <w:rsid w:val="005979C9"/>
    <w:rsid w:val="005A6B39"/>
    <w:rsid w:val="005B0B3C"/>
    <w:rsid w:val="005D63F9"/>
    <w:rsid w:val="005F5D22"/>
    <w:rsid w:val="00635DAB"/>
    <w:rsid w:val="006651E1"/>
    <w:rsid w:val="006A00F1"/>
    <w:rsid w:val="006C2AA5"/>
    <w:rsid w:val="006D0C55"/>
    <w:rsid w:val="006F5814"/>
    <w:rsid w:val="007005AC"/>
    <w:rsid w:val="00746BC7"/>
    <w:rsid w:val="007970DE"/>
    <w:rsid w:val="0080459D"/>
    <w:rsid w:val="00875965"/>
    <w:rsid w:val="008D6BFC"/>
    <w:rsid w:val="008F17AA"/>
    <w:rsid w:val="00961437"/>
    <w:rsid w:val="009822F9"/>
    <w:rsid w:val="009953BC"/>
    <w:rsid w:val="009B025D"/>
    <w:rsid w:val="009C461C"/>
    <w:rsid w:val="009F2EC5"/>
    <w:rsid w:val="00A437A6"/>
    <w:rsid w:val="00AA183D"/>
    <w:rsid w:val="00AE546A"/>
    <w:rsid w:val="00B142E1"/>
    <w:rsid w:val="00B36D9B"/>
    <w:rsid w:val="00B57CB9"/>
    <w:rsid w:val="00B57EEC"/>
    <w:rsid w:val="00BA58FC"/>
    <w:rsid w:val="00C000E8"/>
    <w:rsid w:val="00C36DFB"/>
    <w:rsid w:val="00C5501C"/>
    <w:rsid w:val="00C66C87"/>
    <w:rsid w:val="00C84152"/>
    <w:rsid w:val="00CC31E6"/>
    <w:rsid w:val="00CE2AAA"/>
    <w:rsid w:val="00D330FB"/>
    <w:rsid w:val="00D5741B"/>
    <w:rsid w:val="00DB324E"/>
    <w:rsid w:val="00DB7593"/>
    <w:rsid w:val="00E72DD8"/>
    <w:rsid w:val="00E91F08"/>
    <w:rsid w:val="00EE7D90"/>
    <w:rsid w:val="00EF4E66"/>
    <w:rsid w:val="00F75F9F"/>
    <w:rsid w:val="00FA6223"/>
    <w:rsid w:val="00FB0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D9ED55"/>
  <w15:docId w15:val="{3502C3D5-6D42-4F7C-B444-169006C9C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88" w:lineRule="auto"/>
    </w:p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D1282E" w:themeColor="text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semiHidden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Pr>
      <w:rFonts w:eastAsiaTheme="majorEastAsia" w:cstheme="majorBidi"/>
      <w:b/>
      <w:bCs/>
      <w:caps/>
      <w:color w:val="D1282E" w:themeColor="text2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eastAsiaTheme="majorEastAsia" w:cstheme="majorBidi"/>
      <w:b/>
      <w:color w:val="5B5B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eastAsiaTheme="majorEastAsia" w:cstheme="majorBidi"/>
      <w:b/>
      <w:iCs/>
      <w:color w:val="D1282E" w:themeColor="text2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36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asciiTheme="majorHAnsi" w:eastAsiaTheme="majorEastAsia" w:hAnsiTheme="majorHAnsi" w:cstheme="majorBidi"/>
      <w:iCs/>
      <w:caps/>
      <w:color w:val="D1282E" w:themeColor="text2"/>
      <w:sz w:val="36"/>
      <w:szCs w:val="36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styleId="nfasis">
    <w:name w:val="Emphasis"/>
    <w:basedOn w:val="Fuentedeprrafopredeter"/>
    <w:uiPriority w:val="20"/>
    <w:qFormat/>
    <w:rPr>
      <w:i/>
      <w:iCs/>
    </w:rPr>
  </w:style>
  <w:style w:type="paragraph" w:styleId="Sinespaciado">
    <w:name w:val="No Spacing"/>
    <w:link w:val="SinespaciadoCar"/>
    <w:uiPriority w:val="1"/>
    <w:qFormat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color w:val="7A7A7A" w:themeColor="accent1"/>
      <w:sz w:val="28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b/>
      <w:bCs/>
      <w:i/>
      <w:iCs/>
      <w:color w:val="7F7F7F" w:themeColor="text1" w:themeTint="80"/>
      <w:sz w:val="26"/>
    </w:rPr>
  </w:style>
  <w:style w:type="character" w:styleId="nfasissutil">
    <w:name w:val="Subtle Emphasis"/>
    <w:basedOn w:val="Fuentedeprrafopredeter"/>
    <w:uiPriority w:val="19"/>
    <w:qFormat/>
    <w:rPr>
      <w:i/>
      <w:iCs/>
      <w:color w:val="7A7A7A" w:themeColor="accent1"/>
    </w:rPr>
  </w:style>
  <w:style w:type="character" w:styleId="nfasisintenso">
    <w:name w:val="Intense Emphasis"/>
    <w:basedOn w:val="Fuentedeprrafopredeter"/>
    <w:uiPriority w:val="21"/>
    <w:qFormat/>
    <w:rPr>
      <w:b/>
      <w:bCs/>
      <w:i/>
      <w:iCs/>
      <w:color w:val="D1282E" w:themeColor="text2"/>
    </w:rPr>
  </w:style>
  <w:style w:type="character" w:styleId="Referenciasutil">
    <w:name w:val="Subtle Reference"/>
    <w:basedOn w:val="Fuentedeprrafopredeter"/>
    <w:uiPriority w:val="31"/>
    <w:qFormat/>
    <w:rPr>
      <w:rFonts w:asciiTheme="minorHAnsi" w:hAnsiTheme="minorHAnsi"/>
      <w:smallCaps/>
      <w:color w:val="F5C201" w:themeColor="accent2"/>
      <w:sz w:val="22"/>
      <w:u w:val="none"/>
    </w:rPr>
  </w:style>
  <w:style w:type="character" w:styleId="Referenciaintensa">
    <w:name w:val="Intense Reference"/>
    <w:basedOn w:val="Fuentedeprrafopredeter"/>
    <w:uiPriority w:val="32"/>
    <w:qFormat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Ttulodellibro">
    <w:name w:val="Book Title"/>
    <w:basedOn w:val="Fuentedeprrafopredeter"/>
    <w:uiPriority w:val="33"/>
    <w:qFormat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Ttulo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character" w:styleId="Hipervnculo">
    <w:name w:val="Hyperlink"/>
    <w:basedOn w:val="Fuentedeprrafopredeter"/>
    <w:uiPriority w:val="99"/>
    <w:unhideWhenUsed/>
    <w:rsid w:val="00D5741B"/>
    <w:rPr>
      <w:color w:val="CC9900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5741B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59"/>
    <w:rsid w:val="00557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6C2A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Leidyhurtado-1@hotmail.com" TargetMode="External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github.com/cristiansgonzalez/Araza.git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://www.agroromero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mailto:Leidyhurtado-1@hotmail.com" TargetMode="External"/><Relationship Id="rId22" Type="http://schemas.openxmlformats.org/officeDocument/2006/relationships/image" Target="media/image13.jpe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1033\Essential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2A5DCE61AD2482194FBBDAC25C2B2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42E76E-5247-47AA-BB41-B890BD856FE9}"/>
      </w:docPartPr>
      <w:docPartBody>
        <w:p w:rsidR="00E54B65" w:rsidRDefault="00AD4960">
          <w:pPr>
            <w:pStyle w:val="72A5DCE61AD2482194FBBDAC25C2B25A"/>
          </w:pPr>
          <w:r>
            <w:t>[Escriba título doc.]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35AA"/>
    <w:rsid w:val="00064217"/>
    <w:rsid w:val="00531362"/>
    <w:rsid w:val="0060509C"/>
    <w:rsid w:val="00660068"/>
    <w:rsid w:val="007135AA"/>
    <w:rsid w:val="00A13D79"/>
    <w:rsid w:val="00AD4960"/>
    <w:rsid w:val="00BF3912"/>
    <w:rsid w:val="00E01822"/>
    <w:rsid w:val="00E54B65"/>
    <w:rsid w:val="00FD7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80" w:after="0" w:line="288" w:lineRule="auto"/>
      <w:outlineLvl w:val="0"/>
    </w:pPr>
    <w:rPr>
      <w:rFonts w:asciiTheme="majorHAnsi" w:eastAsiaTheme="majorEastAsia" w:hAnsiTheme="majorHAnsi" w:cstheme="majorBidi"/>
      <w:bCs/>
      <w:caps/>
      <w:color w:val="4472C4" w:themeColor="accent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200" w:after="0" w:line="288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44546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2A5DCE61AD2482194FBBDAC25C2B25A">
    <w:name w:val="72A5DCE61AD2482194FBBDAC25C2B25A"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Cs/>
      <w:caps/>
      <w:color w:val="4472C4" w:themeColor="accent1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Pr>
      <w:rFonts w:eastAsiaTheme="majorEastAsia" w:cstheme="majorBidi"/>
      <w:b/>
      <w:bCs/>
      <w:caps/>
      <w:color w:val="44546A" w:themeColor="text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EssentialReport.dotx</Template>
  <TotalTime>51</TotalTime>
  <Pages>10</Pages>
  <Words>608</Words>
  <Characters>3350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Araza programacion</vt:lpstr>
    </vt:vector>
  </TitlesOfParts>
  <Company/>
  <LinksUpToDate>false</LinksUpToDate>
  <CharactersWithSpaces>3951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Araza programaciÓn</dc:title>
  <dc:subject/>
  <dc:creator>KARINA</dc:creator>
  <cp:lastModifiedBy>alejandra gomes sanchez</cp:lastModifiedBy>
  <cp:revision>15</cp:revision>
  <dcterms:created xsi:type="dcterms:W3CDTF">2022-08-20T16:04:00Z</dcterms:created>
  <dcterms:modified xsi:type="dcterms:W3CDTF">2022-08-26T21:11:00Z</dcterms:modified>
</cp:coreProperties>
</file>