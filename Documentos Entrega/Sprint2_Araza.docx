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kern w:val="28"/>
        </w:rPr>
        <w:id w:val="-240795504"/>
        <w:docPartObj>
          <w:docPartGallery w:val="Cover Pages"/>
          <w:docPartUnique/>
        </w:docPartObj>
      </w:sdtPr>
      <w:sdtEndPr>
        <w:rPr>
          <w:kern w:val="0"/>
          <w:sz w:val="56"/>
        </w:rPr>
      </w:sdtEndPr>
      <w:sdtContent>
        <w:p w14:paraId="1CA36DE1" w14:textId="04D241E5" w:rsidR="007005AC" w:rsidRDefault="00EE7D90">
          <w:pPr>
            <w:rPr>
              <w:kern w:val="28"/>
            </w:rPr>
          </w:pPr>
          <w:r>
            <w:rPr>
              <w:noProof/>
              <w:sz w:val="56"/>
            </w:rPr>
            <w:drawing>
              <wp:anchor distT="0" distB="0" distL="114300" distR="114300" simplePos="0" relativeHeight="251677696" behindDoc="0" locked="0" layoutInCell="1" allowOverlap="1" wp14:anchorId="457DC334" wp14:editId="15ABD7DF">
                <wp:simplePos x="0" y="0"/>
                <wp:positionH relativeFrom="margin">
                  <wp:posOffset>-220345</wp:posOffset>
                </wp:positionH>
                <wp:positionV relativeFrom="paragraph">
                  <wp:posOffset>-220345</wp:posOffset>
                </wp:positionV>
                <wp:extent cx="6551295" cy="4907280"/>
                <wp:effectExtent l="0" t="0" r="1905" b="7620"/>
                <wp:wrapNone/>
                <wp:docPr id="18" name="Imagen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51295" cy="4907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44BB0856" w14:textId="68F43A34" w:rsidR="007005AC" w:rsidRDefault="00CE2AAA">
          <w:pPr>
            <w:spacing w:line="276" w:lineRule="auto"/>
            <w:rPr>
              <w:rFonts w:asciiTheme="majorHAnsi" w:eastAsiaTheme="majorEastAsia" w:hAnsiTheme="majorHAnsi" w:cstheme="majorBidi"/>
              <w:caps/>
              <w:color w:val="000000" w:themeColor="text1"/>
              <w:spacing w:val="-20"/>
              <w:kern w:val="28"/>
              <w:sz w:val="56"/>
              <w:szCs w:val="5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7707F42A" wp14:editId="2BD9B545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5184140</wp:posOffset>
                    </wp:positionV>
                    <wp:extent cx="6149340" cy="840740"/>
                    <wp:effectExtent l="0" t="0" r="0" b="0"/>
                    <wp:wrapNone/>
                    <wp:docPr id="3" name="Cuadro de texto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149340" cy="840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01155" w14:textId="19F85D41" w:rsidR="007005AC" w:rsidRPr="00CE2AAA" w:rsidRDefault="00743F8F">
                                <w:pPr>
                                  <w:pStyle w:val="Ttulo"/>
                                  <w:rPr>
                                    <w:sz w:val="68"/>
                                    <w:szCs w:val="68"/>
                                  </w:rPr>
                                </w:pPr>
                                <w:sdt>
                                  <w:sdtPr>
                                    <w:rPr>
                                      <w:sz w:val="68"/>
                                      <w:szCs w:val="68"/>
                                    </w:rPr>
                                    <w:alias w:val="Título"/>
                                    <w:id w:val="324249323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953BC" w:rsidRPr="00CE2AAA">
                                      <w:rPr>
                                        <w:sz w:val="68"/>
                                        <w:szCs w:val="68"/>
                                      </w:rPr>
                                      <w:t>Araza</w:t>
                                    </w:r>
                                    <w:r w:rsidR="00CE2AAA" w:rsidRPr="00CE2AAA">
                                      <w:rPr>
                                        <w:sz w:val="68"/>
                                        <w:szCs w:val="68"/>
                                      </w:rPr>
                                      <w:t xml:space="preserve"> programacion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707F42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6" o:spid="_x0000_s1026" type="#_x0000_t202" style="position:absolute;margin-left:0;margin-top:408.2pt;width:484.2pt;height:66.2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" filled="f" stroked="f">
                    <v:textbox>
                      <w:txbxContent>
                        <w:p w14:paraId="33A01155" w14:textId="19F85D41" w:rsidR="007005AC" w:rsidRPr="00CE2AAA" w:rsidRDefault="002E3FCB">
                          <w:pPr>
                            <w:pStyle w:val="Ttulo"/>
                            <w:rPr>
                              <w:sz w:val="68"/>
                              <w:szCs w:val="68"/>
                            </w:rPr>
                          </w:pPr>
                          <w:sdt>
                            <w:sdtPr>
                              <w:rPr>
                                <w:sz w:val="68"/>
                                <w:szCs w:val="68"/>
                              </w:rPr>
                              <w:alias w:val="Título"/>
                              <w:id w:val="324249323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9953BC" w:rsidRPr="00CE2AAA">
                                <w:rPr>
                                  <w:sz w:val="68"/>
                                  <w:szCs w:val="68"/>
                                </w:rPr>
                                <w:t>Araza</w:t>
                              </w:r>
                              <w:r w:rsidR="00CE2AAA" w:rsidRPr="00CE2AAA">
                                <w:rPr>
                                  <w:sz w:val="68"/>
                                  <w:szCs w:val="68"/>
                                </w:rPr>
                                <w:t xml:space="preserve"> programacion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9953B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0BDE5753" wp14:editId="0EF28452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6951980</wp:posOffset>
                    </wp:positionV>
                    <wp:extent cx="6016625" cy="1310640"/>
                    <wp:effectExtent l="0" t="0" r="0" b="3810"/>
                    <wp:wrapNone/>
                    <wp:docPr id="16" name="Cuadro de texto 2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016625" cy="1310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A8295B" w14:textId="77777777" w:rsidR="00C66C87" w:rsidRPr="009953BC" w:rsidRDefault="00C66C87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22BBC97C" w14:textId="7DAA129A" w:rsidR="007005AC" w:rsidRPr="009953BC" w:rsidRDefault="00B57EEC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9953BC">
                                  <w:rPr>
                                    <w:sz w:val="28"/>
                                    <w:szCs w:val="28"/>
                                  </w:rPr>
                                  <w:t>En este documento encontr</w:t>
                                </w:r>
                                <w:r w:rsidR="0080459D" w:rsidRPr="009953BC">
                                  <w:rPr>
                                    <w:sz w:val="28"/>
                                    <w:szCs w:val="28"/>
                                  </w:rPr>
                                  <w:t xml:space="preserve">aremos toda la </w:t>
                                </w:r>
                                <w:r w:rsidR="00B36D9B" w:rsidRPr="009953BC">
                                  <w:rPr>
                                    <w:sz w:val="28"/>
                                    <w:szCs w:val="28"/>
                                  </w:rPr>
                                  <w:t>i</w:t>
                                </w:r>
                                <w:r w:rsidR="0080459D" w:rsidRPr="009953BC">
                                  <w:rPr>
                                    <w:sz w:val="28"/>
                                    <w:szCs w:val="28"/>
                                  </w:rPr>
                                  <w:t xml:space="preserve">nformación </w:t>
                                </w:r>
                                <w:r w:rsidR="00B36D9B" w:rsidRPr="009953BC">
                                  <w:rPr>
                                    <w:sz w:val="28"/>
                                    <w:szCs w:val="28"/>
                                  </w:rPr>
                                  <w:t>necesaria para el desarrollo</w:t>
                                </w:r>
                                <w:r w:rsidR="002404C5" w:rsidRPr="009953BC">
                                  <w:rPr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B36D9B" w:rsidRPr="009953BC">
                                  <w:rPr>
                                    <w:sz w:val="28"/>
                                    <w:szCs w:val="28"/>
                                  </w:rPr>
                                  <w:t>del proyecto AGROROMERO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94000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BDE5753" id="Cuadro de texto 24" o:spid="_x0000_s1027" type="#_x0000_t202" style="position:absolute;margin-left:0;margin-top:547.4pt;width:473.75pt;height:103.2pt;z-index:251668480;visibility:visible;mso-wrap-style:square;mso-width-percent:94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94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" filled="f" stroked="f">
                    <v:textbox>
                      <w:txbxContent>
                        <w:p w14:paraId="46A8295B" w14:textId="77777777" w:rsidR="00C66C87" w:rsidRPr="009953BC" w:rsidRDefault="00C66C87">
                          <w:pPr>
                            <w:rPr>
                              <w:sz w:val="28"/>
                              <w:szCs w:val="28"/>
                            </w:rPr>
                          </w:pPr>
                        </w:p>
                        <w:p w14:paraId="22BBC97C" w14:textId="7DAA129A" w:rsidR="007005AC" w:rsidRPr="009953BC" w:rsidRDefault="00B57EEC">
                          <w:pPr>
                            <w:rPr>
                              <w:sz w:val="28"/>
                              <w:szCs w:val="28"/>
                            </w:rPr>
                          </w:pPr>
                          <w:r w:rsidRPr="009953BC">
                            <w:rPr>
                              <w:sz w:val="28"/>
                              <w:szCs w:val="28"/>
                            </w:rPr>
                            <w:t>En este documento encontr</w:t>
                          </w:r>
                          <w:r w:rsidR="0080459D" w:rsidRPr="009953BC">
                            <w:rPr>
                              <w:sz w:val="28"/>
                              <w:szCs w:val="28"/>
                            </w:rPr>
                            <w:t xml:space="preserve">aremos toda la </w:t>
                          </w:r>
                          <w:r w:rsidR="00B36D9B" w:rsidRPr="009953BC">
                            <w:rPr>
                              <w:sz w:val="28"/>
                              <w:szCs w:val="28"/>
                            </w:rPr>
                            <w:t>i</w:t>
                          </w:r>
                          <w:r w:rsidR="0080459D" w:rsidRPr="009953BC">
                            <w:rPr>
                              <w:sz w:val="28"/>
                              <w:szCs w:val="28"/>
                            </w:rPr>
                            <w:t xml:space="preserve">nformación </w:t>
                          </w:r>
                          <w:r w:rsidR="00B36D9B" w:rsidRPr="009953BC">
                            <w:rPr>
                              <w:sz w:val="28"/>
                              <w:szCs w:val="28"/>
                            </w:rPr>
                            <w:t>necesaria para el desarrollo</w:t>
                          </w:r>
                          <w:r w:rsidR="002404C5" w:rsidRPr="009953BC"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  <w:r w:rsidR="00B36D9B" w:rsidRPr="009953BC">
                            <w:rPr>
                              <w:sz w:val="28"/>
                              <w:szCs w:val="28"/>
                            </w:rPr>
                            <w:t>del proyecto AGROROMERO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2404C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500859BB" wp14:editId="278A6F62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5694680</wp:posOffset>
                    </wp:positionV>
                    <wp:extent cx="6272530" cy="1097280"/>
                    <wp:effectExtent l="0" t="0" r="0" b="7620"/>
                    <wp:wrapNone/>
                    <wp:docPr id="1" name="Cuadro de texto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272530" cy="1097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E964A1" w14:textId="4D051C24" w:rsidR="00C66C87" w:rsidRPr="009953BC" w:rsidRDefault="00C66C87">
                                <w:pPr>
                                  <w:pStyle w:val="Subttulo"/>
                                  <w:rPr>
                                    <w:sz w:val="48"/>
                                    <w:szCs w:val="48"/>
                                  </w:rPr>
                                </w:pPr>
                              </w:p>
                              <w:p w14:paraId="7B150452" w14:textId="1AB1268B" w:rsidR="007005AC" w:rsidRPr="009953BC" w:rsidRDefault="00C66C87">
                                <w:pPr>
                                  <w:pStyle w:val="Subttulo"/>
                                  <w:rPr>
                                    <w:sz w:val="48"/>
                                    <w:szCs w:val="48"/>
                                  </w:rPr>
                                </w:pPr>
                                <w:r w:rsidRPr="009953BC">
                                  <w:rPr>
                                    <w:sz w:val="48"/>
                                    <w:szCs w:val="48"/>
                                  </w:rPr>
                                  <w:t>P</w:t>
                                </w:r>
                                <w:r w:rsidR="00B57EEC" w:rsidRPr="009953BC">
                                  <w:rPr>
                                    <w:sz w:val="48"/>
                                    <w:szCs w:val="48"/>
                                  </w:rPr>
                                  <w:t>royecto agroromero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98000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00859BB" id="Cuadro de texto 11" o:spid="_x0000_s1028" type="#_x0000_t202" style="position:absolute;margin-left:0;margin-top:448.4pt;width:493.9pt;height:86.4pt;z-index:251674624;visibility:visible;mso-wrap-style:square;mso-width-percent:98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98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" filled="f" stroked="f">
                    <v:textbox>
                      <w:txbxContent>
                        <w:p w14:paraId="0DE964A1" w14:textId="4D051C24" w:rsidR="00C66C87" w:rsidRPr="009953BC" w:rsidRDefault="00C66C87">
                          <w:pPr>
                            <w:pStyle w:val="Subttulo"/>
                            <w:rPr>
                              <w:sz w:val="48"/>
                              <w:szCs w:val="48"/>
                            </w:rPr>
                          </w:pPr>
                        </w:p>
                        <w:p w14:paraId="7B150452" w14:textId="1AB1268B" w:rsidR="007005AC" w:rsidRPr="009953BC" w:rsidRDefault="00C66C87">
                          <w:pPr>
                            <w:pStyle w:val="Subttulo"/>
                            <w:rPr>
                              <w:sz w:val="48"/>
                              <w:szCs w:val="48"/>
                            </w:rPr>
                          </w:pPr>
                          <w:r w:rsidRPr="009953BC">
                            <w:rPr>
                              <w:sz w:val="48"/>
                              <w:szCs w:val="48"/>
                            </w:rPr>
                            <w:t>P</w:t>
                          </w:r>
                          <w:r w:rsidR="00B57EEC" w:rsidRPr="009953BC">
                            <w:rPr>
                              <w:sz w:val="48"/>
                              <w:szCs w:val="48"/>
                            </w:rPr>
                            <w:t>royecto agroromero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C000E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2FF2C49D" wp14:editId="0F6D89B7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6987540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7193280</wp:posOffset>
                        </wp:positionV>
                      </mc:Fallback>
                    </mc:AlternateContent>
                    <wp:extent cx="128270" cy="2823210"/>
                    <wp:effectExtent l="0" t="0" r="0" b="0"/>
                    <wp:wrapNone/>
                    <wp:docPr id="4" name="Rectángulo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8270" cy="282321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32500</wp14:pctHeight>
                    </wp14:sizeRelV>
                  </wp:anchor>
                </w:drawing>
              </mc:Choice>
              <mc:Fallback>
                <w:pict>
                  <v:rect w14:anchorId="7C8639CF" id="Rectángulo 9" o:spid="_x0000_s1026" style="position:absolute;margin-left:0;margin-top:0;width:10.1pt;height:222.3pt;z-index:251672576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" fillcolor="#d1282e [3215]" stroked="f">
                    <w10:wrap anchorx="margin" anchory="margin"/>
                  </v:rect>
                </w:pict>
              </mc:Fallback>
            </mc:AlternateContent>
          </w:r>
          <w:r w:rsidR="00C000E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7848DA50" wp14:editId="1DEC2F0B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6987540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-2500</wp14:pctPosVOffset>
                        </wp:positionV>
                      </mc:Choice>
                      <mc:Fallback>
                        <wp:positionV relativeFrom="page">
                          <wp:posOffset>498475</wp:posOffset>
                        </wp:positionV>
                      </mc:Fallback>
                    </mc:AlternateContent>
                    <wp:extent cx="128270" cy="6297930"/>
                    <wp:effectExtent l="0" t="0" r="0" b="0"/>
                    <wp:wrapNone/>
                    <wp:docPr id="5" name="Rectángulo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8270" cy="629793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72500</wp14:pctHeight>
                    </wp14:sizeRelV>
                  </wp:anchor>
                </w:drawing>
              </mc:Choice>
              <mc:Fallback>
                <w:pict>
                  <v:rect w14:anchorId="113AFBAF" id="Rectángulo 8" o:spid="_x0000_s1026" style="position:absolute;margin-left:0;margin-top:0;width:10.1pt;height:495.9pt;z-index:251671552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" fillcolor="black [3213]" stroked="f">
                    <w10:wrap anchorx="margin" anchory="margin"/>
                  </v:rect>
                </w:pict>
              </mc:Fallback>
            </mc:AlternateContent>
          </w:r>
          <w:r w:rsidR="00C000E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08D575C4" wp14:editId="13D92C07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839585" cy="9121140"/>
                    <wp:effectExtent l="0" t="0" r="9525" b="0"/>
                    <wp:wrapNone/>
                    <wp:docPr id="6" name="Rectángulo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39585" cy="91211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107000</wp14:pctWidth>
                    </wp14:sizeRelH>
                    <wp14:sizeRelV relativeFrom="margin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342EF56A" id="Rectángulo 4" o:spid="_x0000_s1026" style="position:absolute;margin-left:0;margin-top:0;width:538.55pt;height:718.2pt;z-index:251670528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" filled="f" strokecolor="black [3213]">
                    <w10:wrap anchorx="margin" anchory="margin"/>
                  </v:rect>
                </w:pict>
              </mc:Fallback>
            </mc:AlternateContent>
          </w:r>
          <w:r w:rsidR="00C000E8">
            <w:rPr>
              <w:sz w:val="56"/>
            </w:rPr>
            <w:br w:type="page"/>
          </w:r>
        </w:p>
      </w:sdtContent>
    </w:sdt>
    <w:sdt>
      <w:sdtPr>
        <w:id w:val="633372245"/>
        <w:placeholder>
          <w:docPart w:val="72A5DCE61AD2482194FBBDAC25C2B25A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 w14:paraId="563B9C8A" w14:textId="69C7201D" w:rsidR="007005AC" w:rsidRDefault="00CE2AAA">
          <w:pPr>
            <w:pStyle w:val="Ttulo"/>
          </w:pPr>
          <w:r>
            <w:t>Araza programacion</w:t>
          </w:r>
        </w:p>
      </w:sdtContent>
    </w:sdt>
    <w:p w14:paraId="47F1370B" w14:textId="4BF4083F" w:rsidR="007005AC" w:rsidRDefault="00C000E8">
      <w:pPr>
        <w:pStyle w:val="Subttulo"/>
      </w:pPr>
      <w:r>
        <w:rPr>
          <w:noProof/>
        </w:rPr>
        <mc:AlternateContent>
          <mc:Choice Requires="wpg">
            <w:drawing>
              <wp:anchor distT="0" distB="0" distL="182880" distR="182880" simplePos="0" relativeHeight="251676672" behindDoc="0" locked="0" layoutInCell="1" allowOverlap="1" wp14:anchorId="0EBEEBE6" wp14:editId="4EB2BB13">
                <wp:simplePos x="0" y="0"/>
                <mc:AlternateContent>
                  <mc:Choice Requires="wp14">
                    <wp:positionH relativeFrom="margin">
                      <wp14:pctPosHOffset>72000</wp14:pctPosHOffset>
                    </wp:positionH>
                  </mc:Choice>
                  <mc:Fallback>
                    <wp:positionH relativeFrom="page">
                      <wp:posOffset>5150485</wp:posOffset>
                    </wp:positionH>
                  </mc:Fallback>
                </mc:AlternateContent>
                <mc:AlternateContent>
                  <mc:Choice Requires="wp14">
                    <wp:positionV relativeFrom="margin">
                      <wp14:pctPosVOffset>-2500</wp14:pctPosVOffset>
                    </wp:positionV>
                  </mc:Choice>
                  <mc:Fallback>
                    <wp:positionV relativeFrom="page">
                      <wp:posOffset>498475</wp:posOffset>
                    </wp:positionV>
                  </mc:Fallback>
                </mc:AlternateContent>
                <wp:extent cx="2048510" cy="9457055"/>
                <wp:effectExtent l="0" t="0" r="7620" b="0"/>
                <wp:wrapSquare wrapText="bothSides"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8510" cy="9457576"/>
                          <a:chOff x="0" y="0"/>
                          <a:chExt cx="2048510" cy="9457576"/>
                        </a:xfrm>
                      </wpg:grpSpPr>
                      <wps:wsp>
                        <wps:cNvPr id="8" name="Rectángulo 18"/>
                        <wps:cNvSpPr>
                          <a:spLocks noChangeArrowheads="1"/>
                        </wps:cNvSpPr>
                        <wps:spPr bwMode="auto">
                          <a:xfrm>
                            <a:off x="0" y="6298059"/>
                            <a:ext cx="2048510" cy="2823210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Rectángulo 1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48510" cy="629793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Cuadro de texto 14"/>
                        <wps:cNvSpPr txBox="1">
                          <a:spLocks noChangeArrowheads="1"/>
                        </wps:cNvSpPr>
                        <wps:spPr bwMode="auto">
                          <a:xfrm>
                            <a:off x="135577" y="861060"/>
                            <a:ext cx="1604645" cy="8596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AD4411" w14:textId="398C1899" w:rsidR="007005AC" w:rsidRPr="00B36D9B" w:rsidRDefault="00B36D9B" w:rsidP="00B36D9B">
                              <w:pPr>
                                <w:pStyle w:val="Subttulo"/>
                                <w:rPr>
                                  <w:color w:val="C8C8B1" w:themeColor="background2"/>
                                </w:rPr>
                              </w:pPr>
                              <w:r>
                                <w:rPr>
                                  <w:color w:val="C8C8B1" w:themeColor="background2"/>
                                </w:rPr>
                                <w:t>quienes somos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32000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BEEBE6" id="Grupo 14" o:spid="_x0000_s1029" style="position:absolute;margin-left:0;margin-top:0;width:161.3pt;height:744.65pt;z-index:251676672;mso-width-percent:320;mso-left-percent:720;mso-top-percent:-25;mso-wrap-distance-left:14.4pt;mso-wrap-distance-right:14.4pt;mso-position-horizontal-relative:margin;mso-position-vertical-relative:margin;mso-width-percent:320;mso-left-percent:720;mso-top-percent:-25;mso-width-relative:margin;mso-height-relative:margin" coordsize="20485,94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">
                <v:rect id="Rectángulo 18" o:spid="_x0000_s1030" style="position:absolute;top:62980;width:20485;height:28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" fillcolor="#d1282e [3215]" stroked="f"/>
                <v:rect id="Rectángulo 17" o:spid="_x0000_s1031" style="position:absolute;width:20485;height:62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" fillcolor="black [3213]" stroked="f"/>
                <v:shape id="Cuadro de texto 14" o:spid="_x0000_s1032" type="#_x0000_t202" style="position:absolute;left:1355;top:8610;width:16047;height:85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" filled="f" fillcolor="white [3212]" stroked="f">
                  <v:textbox>
                    <w:txbxContent>
                      <w:p w14:paraId="18AD4411" w14:textId="398C1899" w:rsidR="007005AC" w:rsidRPr="00B36D9B" w:rsidRDefault="00B36D9B" w:rsidP="00B36D9B">
                        <w:pPr>
                          <w:pStyle w:val="Subttulo"/>
                          <w:rPr>
                            <w:color w:val="C8C8B1" w:themeColor="background2"/>
                          </w:rPr>
                        </w:pPr>
                        <w:r>
                          <w:rPr>
                            <w:color w:val="C8C8B1" w:themeColor="background2"/>
                          </w:rPr>
                          <w:t>quienes somos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20FE8210" w14:textId="08DABBFC" w:rsidR="00A437A6" w:rsidRPr="009953BC" w:rsidRDefault="00FA6223" w:rsidP="002C349B">
      <w:pPr>
        <w:pStyle w:val="Ttulo1"/>
        <w:jc w:val="both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aps w:val="0"/>
          <w:color w:val="auto"/>
        </w:rPr>
        <w:t>Trabajamos juntos para diseñar, crear y dar valor agregado a su empresa</w:t>
      </w:r>
      <w:r w:rsidR="002C349B">
        <w:rPr>
          <w:rFonts w:asciiTheme="minorHAnsi" w:hAnsiTheme="minorHAnsi" w:cstheme="minorHAnsi"/>
          <w:caps w:val="0"/>
          <w:color w:val="auto"/>
        </w:rPr>
        <w:t>. Proporcionamos innovación tecnológica en los diversos proyectos</w:t>
      </w:r>
      <w:r w:rsidR="006F5814">
        <w:rPr>
          <w:rFonts w:asciiTheme="minorHAnsi" w:hAnsiTheme="minorHAnsi" w:cstheme="minorHAnsi"/>
          <w:caps w:val="0"/>
          <w:color w:val="auto"/>
        </w:rPr>
        <w:t xml:space="preserve"> o ideas </w:t>
      </w:r>
      <w:r w:rsidR="002C349B">
        <w:rPr>
          <w:rFonts w:asciiTheme="minorHAnsi" w:hAnsiTheme="minorHAnsi" w:cstheme="minorHAnsi"/>
          <w:caps w:val="0"/>
          <w:color w:val="auto"/>
        </w:rPr>
        <w:t xml:space="preserve">que nos plantean desarrollar. </w:t>
      </w:r>
    </w:p>
    <w:p w14:paraId="2F84EBD9" w14:textId="141D6E3D" w:rsidR="00A437A6" w:rsidRDefault="009953BC" w:rsidP="002C349B">
      <w:pPr>
        <w:pStyle w:val="Ttulo1"/>
        <w:jc w:val="both"/>
        <w:rPr>
          <w:rFonts w:asciiTheme="minorHAnsi" w:hAnsiTheme="minorHAnsi" w:cstheme="minorHAnsi"/>
          <w:caps w:val="0"/>
          <w:color w:val="auto"/>
        </w:rPr>
      </w:pPr>
      <w:r>
        <w:rPr>
          <w:rFonts w:asciiTheme="minorHAnsi" w:hAnsiTheme="minorHAnsi" w:cstheme="minorHAnsi"/>
          <w:caps w:val="0"/>
          <w:color w:val="auto"/>
        </w:rPr>
        <w:t>N</w:t>
      </w:r>
      <w:r w:rsidRPr="009953BC">
        <w:rPr>
          <w:rFonts w:asciiTheme="minorHAnsi" w:hAnsiTheme="minorHAnsi" w:cstheme="minorHAnsi"/>
          <w:caps w:val="0"/>
          <w:color w:val="auto"/>
        </w:rPr>
        <w:t xml:space="preserve">uestro equipo se especializa en acompañamiento </w:t>
      </w:r>
      <w:r w:rsidR="002C349B">
        <w:rPr>
          <w:rFonts w:asciiTheme="minorHAnsi" w:hAnsiTheme="minorHAnsi" w:cstheme="minorHAnsi"/>
          <w:caps w:val="0"/>
          <w:color w:val="auto"/>
        </w:rPr>
        <w:t>a quienes requieran de nuestros servicios con un equipo de excelencia en el desarrollo tecnológico.</w:t>
      </w:r>
    </w:p>
    <w:p w14:paraId="481ADFC5" w14:textId="4A075897" w:rsidR="00F75F9F" w:rsidRDefault="00F75F9F" w:rsidP="00F75F9F"/>
    <w:p w14:paraId="402D442D" w14:textId="186B4A13" w:rsidR="003F6206" w:rsidRPr="00F75F9F" w:rsidRDefault="00F75F9F" w:rsidP="003F6206">
      <w:pPr>
        <w:rPr>
          <w:rFonts w:eastAsiaTheme="majorEastAsia" w:cstheme="minorHAnsi"/>
          <w:bCs/>
          <w:sz w:val="28"/>
          <w:szCs w:val="28"/>
        </w:rPr>
      </w:pPr>
      <w:r w:rsidRPr="00F75F9F">
        <w:rPr>
          <w:b/>
          <w:bCs/>
        </w:rPr>
        <w:t>1</w:t>
      </w:r>
      <w:r w:rsidRPr="00F75F9F">
        <w:rPr>
          <w:rFonts w:eastAsiaTheme="majorEastAsia" w:cstheme="minorHAnsi"/>
          <w:b/>
          <w:bCs/>
          <w:sz w:val="28"/>
          <w:szCs w:val="28"/>
        </w:rPr>
        <w:t>.</w:t>
      </w:r>
      <w:r w:rsidRPr="00F75F9F">
        <w:rPr>
          <w:rFonts w:eastAsiaTheme="majorEastAsia" w:cstheme="minorHAnsi"/>
          <w:bCs/>
          <w:sz w:val="28"/>
          <w:szCs w:val="28"/>
        </w:rPr>
        <w:t xml:space="preserve"> Crear un equipo de trabajo y asignar los roles de cada uno de los integrantes según la metodología Scrum.</w:t>
      </w:r>
    </w:p>
    <w:p w14:paraId="61F41C77" w14:textId="6CF4E961" w:rsidR="003F6206" w:rsidRDefault="003F6206" w:rsidP="003F6206"/>
    <w:p w14:paraId="0AAA1A83" w14:textId="3AC7D933" w:rsidR="003F6206" w:rsidRDefault="003F6206" w:rsidP="003F6206"/>
    <w:p w14:paraId="1FE4498E" w14:textId="13E67FC4" w:rsidR="003F6206" w:rsidRDefault="003F6206" w:rsidP="003F6206"/>
    <w:p w14:paraId="0CC03801" w14:textId="453141E0" w:rsidR="003F6206" w:rsidRDefault="003F6206" w:rsidP="003F6206"/>
    <w:p w14:paraId="0DB8FB1B" w14:textId="0C85EE4A" w:rsidR="003F6206" w:rsidRDefault="003F6206" w:rsidP="003F6206"/>
    <w:p w14:paraId="09133832" w14:textId="415F8931" w:rsidR="003F6206" w:rsidRDefault="003F6206" w:rsidP="003F6206"/>
    <w:p w14:paraId="091EEB08" w14:textId="022B374D" w:rsidR="003F6206" w:rsidRDefault="003F6206" w:rsidP="003F6206"/>
    <w:p w14:paraId="4EF52A96" w14:textId="2E6F9D61" w:rsidR="003F6206" w:rsidRDefault="003F6206" w:rsidP="003F6206"/>
    <w:p w14:paraId="0AF55767" w14:textId="0126B0A3" w:rsidR="003F6206" w:rsidRDefault="003F6206" w:rsidP="003F6206"/>
    <w:p w14:paraId="445302C1" w14:textId="3F9D8007" w:rsidR="003F6206" w:rsidRDefault="003F6206" w:rsidP="003F6206"/>
    <w:p w14:paraId="184570A6" w14:textId="3AFF5D8E" w:rsidR="003F6206" w:rsidRDefault="003F6206" w:rsidP="003F6206"/>
    <w:p w14:paraId="71B4F4D6" w14:textId="4621B74B" w:rsidR="003F6206" w:rsidRDefault="003F6206" w:rsidP="003F6206"/>
    <w:p w14:paraId="027B2954" w14:textId="77777777" w:rsidR="003F6206" w:rsidRPr="003F6206" w:rsidRDefault="003F6206" w:rsidP="003F6206"/>
    <w:p w14:paraId="12C5F9AF" w14:textId="76CD4E05" w:rsidR="007005AC" w:rsidRDefault="006651E1" w:rsidP="006651E1">
      <w:pPr>
        <w:pStyle w:val="Ttulo1"/>
      </w:pPr>
      <w:r>
        <w:lastRenderedPageBreak/>
        <w:t xml:space="preserve">SCRUM </w:t>
      </w:r>
      <w:r w:rsidR="006C2AA5">
        <w:t>MÁSTER</w:t>
      </w:r>
    </w:p>
    <w:p w14:paraId="5A2A62BD" w14:textId="2CA592BD" w:rsidR="006651E1" w:rsidRDefault="006D0C55" w:rsidP="006651E1">
      <w:r>
        <w:rPr>
          <w:noProof/>
        </w:rPr>
        <w:drawing>
          <wp:anchor distT="0" distB="0" distL="114300" distR="114300" simplePos="0" relativeHeight="251678720" behindDoc="1" locked="0" layoutInCell="1" allowOverlap="1" wp14:anchorId="4E7C1BED" wp14:editId="3418BD6F">
            <wp:simplePos x="0" y="0"/>
            <wp:positionH relativeFrom="margin">
              <wp:align>left</wp:align>
            </wp:positionH>
            <wp:positionV relativeFrom="paragraph">
              <wp:posOffset>74295</wp:posOffset>
            </wp:positionV>
            <wp:extent cx="2819400" cy="2819400"/>
            <wp:effectExtent l="0" t="0" r="0" b="0"/>
            <wp:wrapTight wrapText="bothSides">
              <wp:wrapPolygon edited="0">
                <wp:start x="0" y="0"/>
                <wp:lineTo x="0" y="21454"/>
                <wp:lineTo x="21454" y="21454"/>
                <wp:lineTo x="21454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353" cy="28283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970A2A" w14:textId="3CE65336" w:rsidR="006651E1" w:rsidRDefault="003F6206" w:rsidP="006651E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EC036E5" wp14:editId="106B805A">
                <wp:simplePos x="0" y="0"/>
                <wp:positionH relativeFrom="margin">
                  <wp:posOffset>3238870</wp:posOffset>
                </wp:positionH>
                <wp:positionV relativeFrom="paragraph">
                  <wp:posOffset>112992</wp:posOffset>
                </wp:positionV>
                <wp:extent cx="2819400" cy="2258705"/>
                <wp:effectExtent l="0" t="0" r="19050" b="2730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2258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908F51" w14:textId="77777777" w:rsidR="003F6206" w:rsidRDefault="003F6206" w:rsidP="003F6206">
                            <w:r>
                              <w:t>Mayra Alejandra Riaño Quintero</w:t>
                            </w:r>
                          </w:p>
                          <w:p w14:paraId="34D6EC12" w14:textId="5AB9D49B" w:rsidR="003F6206" w:rsidRDefault="003F6206" w:rsidP="003F6206">
                            <w:r>
                              <w:t>C.C.1.032380182</w:t>
                            </w:r>
                          </w:p>
                          <w:p w14:paraId="261E2EC7" w14:textId="22E2A539" w:rsidR="006A00F1" w:rsidRDefault="006A00F1" w:rsidP="003F6206">
                            <w:r>
                              <w:t>Malejar.1829@gmail.com</w:t>
                            </w:r>
                          </w:p>
                          <w:p w14:paraId="342B399E" w14:textId="77777777" w:rsidR="003F6206" w:rsidRDefault="003F6206" w:rsidP="00C66C87">
                            <w:pPr>
                              <w:pStyle w:val="Sinespaciado"/>
                              <w:jc w:val="both"/>
                            </w:pPr>
                            <w:r>
                              <w:t>Responsable de la metodología SCRUM sea implementada de la manera adecuada durante el proyecto.</w:t>
                            </w:r>
                          </w:p>
                          <w:p w14:paraId="794E3C62" w14:textId="77777777" w:rsidR="003F6206" w:rsidRDefault="003F6206" w:rsidP="00C66C87">
                            <w:pPr>
                              <w:pStyle w:val="Sinespaciado"/>
                              <w:jc w:val="both"/>
                            </w:pPr>
                            <w:r>
                              <w:t>Se encarga de capacitar, guiar al equipo, líder y organiza las tareas con eficiencia.</w:t>
                            </w:r>
                          </w:p>
                          <w:p w14:paraId="496F8193" w14:textId="77777777" w:rsidR="003F6206" w:rsidRDefault="003F6206" w:rsidP="00C66C87">
                            <w:pPr>
                              <w:pStyle w:val="Sinespaciado"/>
                              <w:jc w:val="both"/>
                            </w:pPr>
                            <w:r>
                              <w:t>Es responsable, organizada colaboradora y bastante meticulosa.</w:t>
                            </w:r>
                          </w:p>
                          <w:p w14:paraId="6F071C16" w14:textId="7D75F04C" w:rsidR="003F6206" w:rsidRDefault="003F620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036E5" id="Cuadro de texto 2" o:spid="_x0000_s1033" type="#_x0000_t202" style="position:absolute;margin-left:255.05pt;margin-top:8.9pt;width:222pt;height:177.8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">
                <v:textbox>
                  <w:txbxContent>
                    <w:p w14:paraId="30908F51" w14:textId="77777777" w:rsidR="003F6206" w:rsidRDefault="003F6206" w:rsidP="003F6206">
                      <w:r>
                        <w:t>Mayra Alejandra Riaño Quintero</w:t>
                      </w:r>
                    </w:p>
                    <w:p w14:paraId="34D6EC12" w14:textId="5AB9D49B" w:rsidR="003F6206" w:rsidRDefault="003F6206" w:rsidP="003F6206">
                      <w:r>
                        <w:t>C.C.1.032380182</w:t>
                      </w:r>
                    </w:p>
                    <w:p w14:paraId="261E2EC7" w14:textId="22E2A539" w:rsidR="006A00F1" w:rsidRDefault="006A00F1" w:rsidP="003F6206">
                      <w:r>
                        <w:t>Malejar.1829@gmail.com</w:t>
                      </w:r>
                    </w:p>
                    <w:p w14:paraId="342B399E" w14:textId="77777777" w:rsidR="003F6206" w:rsidRDefault="003F6206" w:rsidP="00C66C87">
                      <w:pPr>
                        <w:pStyle w:val="Sinespaciado"/>
                        <w:jc w:val="both"/>
                      </w:pPr>
                      <w:r>
                        <w:t>Responsable de la metodología SCRUM sea implementada de la manera adecuada durante el proyecto.</w:t>
                      </w:r>
                    </w:p>
                    <w:p w14:paraId="794E3C62" w14:textId="77777777" w:rsidR="003F6206" w:rsidRDefault="003F6206" w:rsidP="00C66C87">
                      <w:pPr>
                        <w:pStyle w:val="Sinespaciado"/>
                        <w:jc w:val="both"/>
                      </w:pPr>
                      <w:r>
                        <w:t>Se encarga de capacitar, guiar al equipo, líder y organiza las tareas con eficiencia.</w:t>
                      </w:r>
                    </w:p>
                    <w:p w14:paraId="496F8193" w14:textId="77777777" w:rsidR="003F6206" w:rsidRDefault="003F6206" w:rsidP="00C66C87">
                      <w:pPr>
                        <w:pStyle w:val="Sinespaciado"/>
                        <w:jc w:val="both"/>
                      </w:pPr>
                      <w:r>
                        <w:t>Es responsable, organizada colaboradora y bastante meticulosa.</w:t>
                      </w:r>
                    </w:p>
                    <w:p w14:paraId="6F071C16" w14:textId="7D75F04C" w:rsidR="003F6206" w:rsidRDefault="003F6206"/>
                  </w:txbxContent>
                </v:textbox>
                <w10:wrap anchorx="margin"/>
              </v:shape>
            </w:pict>
          </mc:Fallback>
        </mc:AlternateContent>
      </w:r>
    </w:p>
    <w:p w14:paraId="31D5F48B" w14:textId="5ABAD6ED" w:rsidR="006D0C55" w:rsidRDefault="006D0C55" w:rsidP="006651E1"/>
    <w:p w14:paraId="14035031" w14:textId="19DCCBCF" w:rsidR="006D0C55" w:rsidRDefault="006D0C55" w:rsidP="006651E1"/>
    <w:p w14:paraId="433289E6" w14:textId="3149D438" w:rsidR="006D0C55" w:rsidRDefault="006D0C55" w:rsidP="006651E1"/>
    <w:p w14:paraId="47451378" w14:textId="04517FA2" w:rsidR="006D0C55" w:rsidRDefault="006D0C55" w:rsidP="006651E1"/>
    <w:p w14:paraId="2D005FAB" w14:textId="1AE0D1D5" w:rsidR="006D0C55" w:rsidRDefault="006D0C55" w:rsidP="006651E1"/>
    <w:p w14:paraId="2592F476" w14:textId="315C3029" w:rsidR="006D0C55" w:rsidRDefault="006D0C55" w:rsidP="006651E1"/>
    <w:p w14:paraId="7FFBF265" w14:textId="77777777" w:rsidR="006A00F1" w:rsidRDefault="006A00F1" w:rsidP="006A00F1">
      <w:pPr>
        <w:pStyle w:val="Ttulo1"/>
      </w:pPr>
    </w:p>
    <w:p w14:paraId="777027E6" w14:textId="0AD63876" w:rsidR="00084BCA" w:rsidRDefault="00084BCA" w:rsidP="005A6B39">
      <w:pPr>
        <w:pStyle w:val="Ttulo1"/>
        <w:jc w:val="right"/>
      </w:pPr>
      <w:r>
        <w:t>DESARROLLADOR</w:t>
      </w:r>
    </w:p>
    <w:p w14:paraId="6F8046A5" w14:textId="0FE3101A" w:rsidR="003F6206" w:rsidRPr="003F6206" w:rsidRDefault="005A6B39" w:rsidP="003F6206">
      <w:r>
        <w:rPr>
          <w:noProof/>
        </w:rPr>
        <w:drawing>
          <wp:anchor distT="0" distB="0" distL="114300" distR="114300" simplePos="0" relativeHeight="251679744" behindDoc="0" locked="0" layoutInCell="1" allowOverlap="1" wp14:anchorId="60269B77" wp14:editId="75689A2D">
            <wp:simplePos x="0" y="0"/>
            <wp:positionH relativeFrom="margin">
              <wp:posOffset>3528695</wp:posOffset>
            </wp:positionH>
            <wp:positionV relativeFrom="paragraph">
              <wp:posOffset>104140</wp:posOffset>
            </wp:positionV>
            <wp:extent cx="2564765" cy="2564765"/>
            <wp:effectExtent l="0" t="0" r="6985" b="698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081446" w14:textId="14ED79DC" w:rsidR="003F6206" w:rsidRDefault="000A4C14" w:rsidP="003F6206">
      <w:pPr>
        <w:jc w:val="righ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DBC0AAA" wp14:editId="4FC3C47E">
                <wp:simplePos x="0" y="0"/>
                <wp:positionH relativeFrom="margin">
                  <wp:posOffset>193049</wp:posOffset>
                </wp:positionH>
                <wp:positionV relativeFrom="paragraph">
                  <wp:posOffset>123464</wp:posOffset>
                </wp:positionV>
                <wp:extent cx="2819400" cy="1944806"/>
                <wp:effectExtent l="0" t="0" r="19050" b="17780"/>
                <wp:wrapNone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19448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2152B1" w14:textId="41331064" w:rsidR="003F6206" w:rsidRDefault="006A00F1" w:rsidP="003F6206">
                            <w:r>
                              <w:t>C</w:t>
                            </w:r>
                            <w:r w:rsidR="000A4C14">
                              <w:t>hristian Saúl Gonz</w:t>
                            </w:r>
                            <w:r w:rsidR="002C349B">
                              <w:t>ales</w:t>
                            </w:r>
                          </w:p>
                          <w:p w14:paraId="5A6E29D7" w14:textId="4DDC700A" w:rsidR="003F6206" w:rsidRPr="002404C5" w:rsidRDefault="003F6206" w:rsidP="003F6206">
                            <w:r w:rsidRPr="002404C5">
                              <w:t>C.C.</w:t>
                            </w:r>
                            <w:r w:rsidR="00C66C87" w:rsidRPr="002404C5">
                              <w:t xml:space="preserve"> 1.070.604.303</w:t>
                            </w:r>
                          </w:p>
                          <w:p w14:paraId="2A4ADCD8" w14:textId="0357813A" w:rsidR="006A00F1" w:rsidRPr="002404C5" w:rsidRDefault="00C66C87" w:rsidP="003F6206">
                            <w:r w:rsidRPr="002404C5">
                              <w:t>c</w:t>
                            </w:r>
                            <w:r w:rsidR="006A00F1" w:rsidRPr="002404C5">
                              <w:t>ristian-saul-66@hotmail.com</w:t>
                            </w:r>
                          </w:p>
                          <w:p w14:paraId="09BAED7F" w14:textId="4F053016" w:rsidR="003F6206" w:rsidRDefault="00AE546A" w:rsidP="00C66C87">
                            <w:pPr>
                              <w:pStyle w:val="Sinespaciado"/>
                              <w:jc w:val="both"/>
                            </w:pPr>
                            <w:r>
                              <w:t>Encargado de la ejecución y materialización del producto. Su responsabilidad es construir un entregable valioso y de calidad en cada Sprint</w:t>
                            </w:r>
                            <w:r w:rsidR="00C66C87">
                              <w:t>.</w:t>
                            </w:r>
                          </w:p>
                          <w:p w14:paraId="5634D374" w14:textId="3C6BB31C" w:rsidR="000A4C14" w:rsidRDefault="000A4C14" w:rsidP="00C66C87">
                            <w:pPr>
                              <w:pStyle w:val="Sinespaciado"/>
                              <w:jc w:val="both"/>
                            </w:pPr>
                            <w:r>
                              <w:t>Responsable, trabajo bajo presión.</w:t>
                            </w:r>
                          </w:p>
                          <w:p w14:paraId="6335D49C" w14:textId="77777777" w:rsidR="003F6206" w:rsidRDefault="003F6206" w:rsidP="003F620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C0AAA" id="_x0000_s1034" type="#_x0000_t202" style="position:absolute;left:0;text-align:left;margin-left:15.2pt;margin-top:9.7pt;width:222pt;height:153.1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">
                <v:textbox>
                  <w:txbxContent>
                    <w:p w14:paraId="352152B1" w14:textId="41331064" w:rsidR="003F6206" w:rsidRDefault="006A00F1" w:rsidP="003F6206">
                      <w:r>
                        <w:t>C</w:t>
                      </w:r>
                      <w:r w:rsidR="000A4C14">
                        <w:t>hristian Saúl Gonz</w:t>
                      </w:r>
                      <w:r w:rsidR="002C349B">
                        <w:t>ales</w:t>
                      </w:r>
                    </w:p>
                    <w:p w14:paraId="5A6E29D7" w14:textId="4DDC700A" w:rsidR="003F6206" w:rsidRPr="002404C5" w:rsidRDefault="003F6206" w:rsidP="003F6206">
                      <w:r w:rsidRPr="002404C5">
                        <w:t>C.C.</w:t>
                      </w:r>
                      <w:r w:rsidR="00C66C87" w:rsidRPr="002404C5">
                        <w:t xml:space="preserve"> 1.070.604.303</w:t>
                      </w:r>
                    </w:p>
                    <w:p w14:paraId="2A4ADCD8" w14:textId="0357813A" w:rsidR="006A00F1" w:rsidRPr="002404C5" w:rsidRDefault="00C66C87" w:rsidP="003F6206">
                      <w:r w:rsidRPr="002404C5">
                        <w:t>c</w:t>
                      </w:r>
                      <w:r w:rsidR="006A00F1" w:rsidRPr="002404C5">
                        <w:t>ristian-saul-66@hotmail.com</w:t>
                      </w:r>
                    </w:p>
                    <w:p w14:paraId="09BAED7F" w14:textId="4F053016" w:rsidR="003F6206" w:rsidRDefault="00AE546A" w:rsidP="00C66C87">
                      <w:pPr>
                        <w:pStyle w:val="Sinespaciado"/>
                        <w:jc w:val="both"/>
                      </w:pPr>
                      <w:r>
                        <w:t>Encargado de la ejecución y materialización del producto. Su responsabilidad es construir un entregable valioso y de calidad en cada Sprint</w:t>
                      </w:r>
                      <w:r w:rsidR="00C66C87">
                        <w:t>.</w:t>
                      </w:r>
                    </w:p>
                    <w:p w14:paraId="5634D374" w14:textId="3C6BB31C" w:rsidR="000A4C14" w:rsidRDefault="000A4C14" w:rsidP="00C66C87">
                      <w:pPr>
                        <w:pStyle w:val="Sinespaciado"/>
                        <w:jc w:val="both"/>
                      </w:pPr>
                      <w:r>
                        <w:t>Responsable, trabajo bajo presión.</w:t>
                      </w:r>
                    </w:p>
                    <w:p w14:paraId="6335D49C" w14:textId="77777777" w:rsidR="003F6206" w:rsidRDefault="003F6206" w:rsidP="003F6206"/>
                  </w:txbxContent>
                </v:textbox>
                <w10:wrap anchorx="margin"/>
              </v:shape>
            </w:pict>
          </mc:Fallback>
        </mc:AlternateContent>
      </w:r>
    </w:p>
    <w:p w14:paraId="5A3202CA" w14:textId="49145B6D" w:rsidR="003F6206" w:rsidRDefault="003F6206" w:rsidP="00084BCA"/>
    <w:p w14:paraId="1BD208FA" w14:textId="17D728DF" w:rsidR="003F6206" w:rsidRDefault="003F6206" w:rsidP="00084BCA"/>
    <w:p w14:paraId="6F9823A5" w14:textId="3E0EEBA8" w:rsidR="006A00F1" w:rsidRDefault="006A00F1" w:rsidP="00084BCA"/>
    <w:p w14:paraId="1AFE949C" w14:textId="621FCDBB" w:rsidR="006A00F1" w:rsidRDefault="006A00F1" w:rsidP="00084BCA"/>
    <w:p w14:paraId="659F00B4" w14:textId="3B732862" w:rsidR="006A00F1" w:rsidRDefault="006A00F1" w:rsidP="00084BCA"/>
    <w:p w14:paraId="4BC5759B" w14:textId="199F1E9D" w:rsidR="006A00F1" w:rsidRDefault="006A00F1" w:rsidP="006A00F1">
      <w:pPr>
        <w:pStyle w:val="Ttulo1"/>
      </w:pPr>
      <w:r>
        <w:t>ANALISTA</w:t>
      </w:r>
    </w:p>
    <w:p w14:paraId="6275C5A4" w14:textId="08661C78" w:rsidR="006A00F1" w:rsidRDefault="006F5814" w:rsidP="00084BCA">
      <w:r>
        <w:rPr>
          <w:noProof/>
        </w:rPr>
        <w:drawing>
          <wp:anchor distT="0" distB="0" distL="114300" distR="114300" simplePos="0" relativeHeight="251684864" behindDoc="0" locked="0" layoutInCell="1" allowOverlap="1" wp14:anchorId="379AB0A1" wp14:editId="61E774A2">
            <wp:simplePos x="0" y="0"/>
            <wp:positionH relativeFrom="margin">
              <wp:posOffset>26670</wp:posOffset>
            </wp:positionH>
            <wp:positionV relativeFrom="paragraph">
              <wp:posOffset>38100</wp:posOffset>
            </wp:positionV>
            <wp:extent cx="2448560" cy="2448560"/>
            <wp:effectExtent l="0" t="0" r="8890" b="889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56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CD16CB" w14:textId="6520BDD0" w:rsidR="006A00F1" w:rsidRDefault="000A4C14" w:rsidP="00084BC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62ADFC4F" wp14:editId="4B10F0A7">
                <wp:simplePos x="0" y="0"/>
                <wp:positionH relativeFrom="margin">
                  <wp:posOffset>3209783</wp:posOffset>
                </wp:positionH>
                <wp:positionV relativeFrom="paragraph">
                  <wp:posOffset>8132</wp:posOffset>
                </wp:positionV>
                <wp:extent cx="2819400" cy="1404620"/>
                <wp:effectExtent l="0" t="0" r="19050" b="25400"/>
                <wp:wrapNone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6D9507" w14:textId="26DB6705" w:rsidR="005A6B39" w:rsidRPr="002404C5" w:rsidRDefault="005A6B39" w:rsidP="005A6B39">
                            <w:r w:rsidRPr="002404C5">
                              <w:t>Leidy</w:t>
                            </w:r>
                            <w:r w:rsidR="000A4C14" w:rsidRPr="002404C5">
                              <w:t xml:space="preserve"> Cristina Hurtado Velandia</w:t>
                            </w:r>
                          </w:p>
                          <w:p w14:paraId="16FB14B9" w14:textId="018921E6" w:rsidR="005A6B39" w:rsidRPr="002404C5" w:rsidRDefault="005A6B39" w:rsidP="005A6B39">
                            <w:r w:rsidRPr="002404C5">
                              <w:t>C.C.</w:t>
                            </w:r>
                            <w:r w:rsidR="00C66C87" w:rsidRPr="002404C5">
                              <w:t xml:space="preserve"> </w:t>
                            </w:r>
                            <w:r w:rsidR="000A4C14" w:rsidRPr="002404C5">
                              <w:t>1.118.564.281</w:t>
                            </w:r>
                          </w:p>
                          <w:p w14:paraId="4E74535B" w14:textId="3F46A506" w:rsidR="005A6B39" w:rsidRPr="002404C5" w:rsidRDefault="000A4C14" w:rsidP="00C66C87">
                            <w:r w:rsidRPr="002404C5">
                              <w:t>l</w:t>
                            </w:r>
                            <w:r w:rsidR="005A6B39" w:rsidRPr="002404C5">
                              <w:t>eidyhurtado-1@hotmail.com</w:t>
                            </w:r>
                          </w:p>
                          <w:p w14:paraId="5FAEB49B" w14:textId="14DFBFC3" w:rsidR="005A6B39" w:rsidRDefault="00077496" w:rsidP="000A4C14">
                            <w:pPr>
                              <w:spacing w:after="0"/>
                            </w:pPr>
                            <w:r>
                              <w:t>Participa en el proceso de aprobaciones o tareas específicas del proyecto.</w:t>
                            </w:r>
                          </w:p>
                          <w:p w14:paraId="40A39DEC" w14:textId="2A38C12E" w:rsidR="000A4C14" w:rsidRDefault="000A4C14" w:rsidP="000A4C14">
                            <w:pPr>
                              <w:spacing w:after="0"/>
                            </w:pPr>
                            <w:r>
                              <w:t>Iniciativa, Trabajo en equipo, orientación a resultado y mejora continua.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ADFC4F" id="_x0000_s1035" type="#_x0000_t202" style="position:absolute;margin-left:252.75pt;margin-top:.65pt;width:222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">
                <v:textbox style="mso-fit-shape-to-text:t">
                  <w:txbxContent>
                    <w:p w14:paraId="506D9507" w14:textId="26DB6705" w:rsidR="005A6B39" w:rsidRPr="002404C5" w:rsidRDefault="005A6B39" w:rsidP="005A6B39">
                      <w:r w:rsidRPr="002404C5">
                        <w:t>Leidy</w:t>
                      </w:r>
                      <w:r w:rsidR="000A4C14" w:rsidRPr="002404C5">
                        <w:t xml:space="preserve"> Cristina Hurtado Velandia</w:t>
                      </w:r>
                    </w:p>
                    <w:p w14:paraId="16FB14B9" w14:textId="018921E6" w:rsidR="005A6B39" w:rsidRPr="002404C5" w:rsidRDefault="005A6B39" w:rsidP="005A6B39">
                      <w:r w:rsidRPr="002404C5">
                        <w:t>C.C.</w:t>
                      </w:r>
                      <w:r w:rsidR="00C66C87" w:rsidRPr="002404C5">
                        <w:t xml:space="preserve"> </w:t>
                      </w:r>
                      <w:r w:rsidR="000A4C14" w:rsidRPr="002404C5">
                        <w:t>1.118.564.281</w:t>
                      </w:r>
                    </w:p>
                    <w:p w14:paraId="4E74535B" w14:textId="3F46A506" w:rsidR="005A6B39" w:rsidRPr="002404C5" w:rsidRDefault="000A4C14" w:rsidP="00C66C87">
                      <w:r w:rsidRPr="002404C5">
                        <w:t>l</w:t>
                      </w:r>
                      <w:r w:rsidR="005A6B39" w:rsidRPr="002404C5">
                        <w:t>eidyhurtado-1@hotmail.com</w:t>
                      </w:r>
                    </w:p>
                    <w:p w14:paraId="5FAEB49B" w14:textId="14DFBFC3" w:rsidR="005A6B39" w:rsidRDefault="00077496" w:rsidP="000A4C14">
                      <w:pPr>
                        <w:spacing w:after="0"/>
                      </w:pPr>
                      <w:r>
                        <w:t>Participa en el proceso de aprobaciones o tareas específicas del proyecto.</w:t>
                      </w:r>
                    </w:p>
                    <w:p w14:paraId="40A39DEC" w14:textId="2A38C12E" w:rsidR="000A4C14" w:rsidRDefault="000A4C14" w:rsidP="000A4C14">
                      <w:pPr>
                        <w:spacing w:after="0"/>
                      </w:pPr>
                      <w:r>
                        <w:t>Iniciativa, Trabajo en equipo, orientación a resultado y mejora continua.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8CE363" w14:textId="77777777" w:rsidR="006A00F1" w:rsidRDefault="006A00F1" w:rsidP="00084BCA"/>
    <w:p w14:paraId="4E665EE5" w14:textId="1F967191" w:rsidR="003F6206" w:rsidRDefault="003F6206" w:rsidP="00084BCA"/>
    <w:p w14:paraId="3D6CE7B1" w14:textId="77777777" w:rsidR="003F6206" w:rsidRDefault="003F6206" w:rsidP="00084BCA"/>
    <w:p w14:paraId="69C197B3" w14:textId="59FC19BA" w:rsidR="00084BCA" w:rsidRDefault="00084BCA" w:rsidP="00084BCA"/>
    <w:p w14:paraId="3773E124" w14:textId="7391037B" w:rsidR="00077496" w:rsidRDefault="00077496" w:rsidP="00084BCA"/>
    <w:p w14:paraId="4A0BF85E" w14:textId="77777777" w:rsidR="000A4C14" w:rsidRDefault="000A4C14" w:rsidP="00084BCA"/>
    <w:p w14:paraId="4344F399" w14:textId="77777777" w:rsidR="00961437" w:rsidRDefault="00961437" w:rsidP="00077496">
      <w:pPr>
        <w:pStyle w:val="Ttulo1"/>
        <w:jc w:val="right"/>
      </w:pPr>
    </w:p>
    <w:p w14:paraId="1EDB77CA" w14:textId="5D3487A7" w:rsidR="00077496" w:rsidRDefault="00077496" w:rsidP="00077496">
      <w:pPr>
        <w:pStyle w:val="Ttulo1"/>
        <w:jc w:val="right"/>
      </w:pPr>
      <w:r>
        <w:t>ADMINISTRADOR BASE DE DATOS</w:t>
      </w:r>
    </w:p>
    <w:p w14:paraId="7BB635A6" w14:textId="56A331E0" w:rsidR="00077496" w:rsidRDefault="00077496" w:rsidP="00077496">
      <w:pPr>
        <w:pStyle w:val="Ttulo1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72C5E2A0" wp14:editId="70337B5D">
            <wp:simplePos x="0" y="0"/>
            <wp:positionH relativeFrom="margin">
              <wp:posOffset>3448050</wp:posOffset>
            </wp:positionH>
            <wp:positionV relativeFrom="paragraph">
              <wp:posOffset>311150</wp:posOffset>
            </wp:positionV>
            <wp:extent cx="2524125" cy="2524125"/>
            <wp:effectExtent l="0" t="0" r="9525" b="9525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063A877F" w14:textId="14315836" w:rsidR="00077496" w:rsidRDefault="00077496" w:rsidP="00077496">
      <w:pPr>
        <w:pStyle w:val="Ttulo1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429DAE1" wp14:editId="7ABD1B74">
                <wp:simplePos x="0" y="0"/>
                <wp:positionH relativeFrom="margin">
                  <wp:align>left</wp:align>
                </wp:positionH>
                <wp:positionV relativeFrom="paragraph">
                  <wp:posOffset>42289</wp:posOffset>
                </wp:positionV>
                <wp:extent cx="2819400" cy="1958454"/>
                <wp:effectExtent l="0" t="0" r="19050" b="22860"/>
                <wp:wrapNone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19584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A26B21" w14:textId="155523E1" w:rsidR="00077496" w:rsidRDefault="00077496" w:rsidP="00077496">
                            <w:proofErr w:type="spellStart"/>
                            <w:r>
                              <w:t>Duban</w:t>
                            </w:r>
                            <w:proofErr w:type="spellEnd"/>
                            <w:r w:rsidR="00C66C87">
                              <w:t xml:space="preserve"> José Romero Ramírez</w:t>
                            </w:r>
                          </w:p>
                          <w:p w14:paraId="78F4A175" w14:textId="501A2105" w:rsidR="00077496" w:rsidRDefault="00077496" w:rsidP="00077496">
                            <w:r>
                              <w:t>C.C.</w:t>
                            </w:r>
                            <w:r w:rsidR="00C66C87">
                              <w:t xml:space="preserve"> 80.310.889</w:t>
                            </w:r>
                          </w:p>
                          <w:p w14:paraId="5BE308DA" w14:textId="374537BC" w:rsidR="00077496" w:rsidRDefault="00C66C87" w:rsidP="00077496">
                            <w:r>
                              <w:t>dubanr@gmail.com</w:t>
                            </w:r>
                          </w:p>
                          <w:p w14:paraId="2DEB4F12" w14:textId="02D15487" w:rsidR="00C66C87" w:rsidRDefault="00C66C87" w:rsidP="00C66C87">
                            <w:pPr>
                              <w:spacing w:after="0"/>
                              <w:jc w:val="both"/>
                            </w:pPr>
                            <w:r>
                              <w:t>Encargado de gestión, creación y administración de base de datos del proyecto.</w:t>
                            </w:r>
                          </w:p>
                          <w:p w14:paraId="71E56A7D" w14:textId="0AF84294" w:rsidR="00C66C87" w:rsidRDefault="00C66C87" w:rsidP="00C66C87">
                            <w:pPr>
                              <w:spacing w:after="0"/>
                              <w:jc w:val="both"/>
                            </w:pPr>
                            <w:r>
                              <w:t>Es proactivo, responsable, colaborador.</w:t>
                            </w:r>
                          </w:p>
                          <w:p w14:paraId="2FD77D12" w14:textId="77777777" w:rsidR="00077496" w:rsidRDefault="00077496" w:rsidP="00077496">
                            <w:pPr>
                              <w:pStyle w:val="Sinespaciado"/>
                            </w:pPr>
                          </w:p>
                          <w:p w14:paraId="78E5E843" w14:textId="227B2892" w:rsidR="00077496" w:rsidRDefault="00077496" w:rsidP="0007749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9DAE1" id="_x0000_s1036" type="#_x0000_t202" style="position:absolute;margin-left:0;margin-top:3.35pt;width:222pt;height:154.2pt;z-index:2516899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">
                <v:textbox>
                  <w:txbxContent>
                    <w:p w14:paraId="33A26B21" w14:textId="155523E1" w:rsidR="00077496" w:rsidRDefault="00077496" w:rsidP="00077496">
                      <w:proofErr w:type="spellStart"/>
                      <w:r>
                        <w:t>Duban</w:t>
                      </w:r>
                      <w:proofErr w:type="spellEnd"/>
                      <w:r w:rsidR="00C66C87">
                        <w:t xml:space="preserve"> José Romero Ramírez</w:t>
                      </w:r>
                    </w:p>
                    <w:p w14:paraId="78F4A175" w14:textId="501A2105" w:rsidR="00077496" w:rsidRDefault="00077496" w:rsidP="00077496">
                      <w:r>
                        <w:t>C.C.</w:t>
                      </w:r>
                      <w:r w:rsidR="00C66C87">
                        <w:t xml:space="preserve"> 80.310.889</w:t>
                      </w:r>
                    </w:p>
                    <w:p w14:paraId="5BE308DA" w14:textId="374537BC" w:rsidR="00077496" w:rsidRDefault="00C66C87" w:rsidP="00077496">
                      <w:r>
                        <w:t>dubanr@gmail.com</w:t>
                      </w:r>
                    </w:p>
                    <w:p w14:paraId="2DEB4F12" w14:textId="02D15487" w:rsidR="00C66C87" w:rsidRDefault="00C66C87" w:rsidP="00C66C87">
                      <w:pPr>
                        <w:spacing w:after="0"/>
                        <w:jc w:val="both"/>
                      </w:pPr>
                      <w:r>
                        <w:t>Encargado de gestión, creación y administración de base de datos del proyecto.</w:t>
                      </w:r>
                    </w:p>
                    <w:p w14:paraId="71E56A7D" w14:textId="0AF84294" w:rsidR="00C66C87" w:rsidRDefault="00C66C87" w:rsidP="00C66C87">
                      <w:pPr>
                        <w:spacing w:after="0"/>
                        <w:jc w:val="both"/>
                      </w:pPr>
                      <w:r>
                        <w:t>Es proactivo, responsable, colaborador.</w:t>
                      </w:r>
                    </w:p>
                    <w:p w14:paraId="2FD77D12" w14:textId="77777777" w:rsidR="00077496" w:rsidRDefault="00077496" w:rsidP="00077496">
                      <w:pPr>
                        <w:pStyle w:val="Sinespaciado"/>
                      </w:pPr>
                    </w:p>
                    <w:p w14:paraId="78E5E843" w14:textId="227B2892" w:rsidR="00077496" w:rsidRDefault="00077496" w:rsidP="00077496"/>
                  </w:txbxContent>
                </v:textbox>
                <w10:wrap anchorx="margin"/>
              </v:shape>
            </w:pict>
          </mc:Fallback>
        </mc:AlternateContent>
      </w:r>
    </w:p>
    <w:p w14:paraId="5DA36D1B" w14:textId="230B5B59" w:rsidR="00077496" w:rsidRPr="00077496" w:rsidRDefault="00077496" w:rsidP="00077496"/>
    <w:p w14:paraId="75942F7F" w14:textId="5BC4DFC8" w:rsidR="00077496" w:rsidRPr="00077496" w:rsidRDefault="00077496" w:rsidP="00077496"/>
    <w:p w14:paraId="7C527474" w14:textId="6398EF9E" w:rsidR="00077496" w:rsidRDefault="00077496" w:rsidP="00077496">
      <w:pPr>
        <w:rPr>
          <w:rFonts w:asciiTheme="majorHAnsi" w:eastAsiaTheme="majorEastAsia" w:hAnsiTheme="majorHAnsi" w:cstheme="majorBidi"/>
          <w:bCs/>
          <w:caps/>
          <w:color w:val="7A7A7A" w:themeColor="accent1"/>
          <w:sz w:val="28"/>
          <w:szCs w:val="28"/>
        </w:rPr>
      </w:pPr>
    </w:p>
    <w:p w14:paraId="66446D9D" w14:textId="50189865" w:rsidR="00077496" w:rsidRDefault="00077496" w:rsidP="00D5741B">
      <w:pPr>
        <w:tabs>
          <w:tab w:val="left" w:pos="2280"/>
        </w:tabs>
      </w:pPr>
      <w:r>
        <w:tab/>
      </w:r>
    </w:p>
    <w:p w14:paraId="0F252A19" w14:textId="0B0E3ABA" w:rsidR="00D5741B" w:rsidRDefault="00D5741B" w:rsidP="00D5741B">
      <w:pPr>
        <w:tabs>
          <w:tab w:val="left" w:pos="2280"/>
        </w:tabs>
      </w:pPr>
    </w:p>
    <w:p w14:paraId="703931B3" w14:textId="77777777" w:rsidR="00961437" w:rsidRDefault="00961437" w:rsidP="00D5741B">
      <w:pPr>
        <w:pStyle w:val="Ttulo1"/>
      </w:pPr>
    </w:p>
    <w:p w14:paraId="02B50295" w14:textId="737BD221" w:rsidR="00077496" w:rsidRDefault="00D5741B" w:rsidP="00D5741B">
      <w:pPr>
        <w:pStyle w:val="Ttulo1"/>
      </w:pPr>
      <w:r>
        <w:t>PRODUCT OWNER</w:t>
      </w:r>
    </w:p>
    <w:p w14:paraId="0D191DF6" w14:textId="7324D04D" w:rsidR="00D5741B" w:rsidRDefault="006F5814" w:rsidP="00D5741B">
      <w:r>
        <w:rPr>
          <w:noProof/>
        </w:rPr>
        <w:drawing>
          <wp:anchor distT="0" distB="0" distL="114300" distR="114300" simplePos="0" relativeHeight="251691008" behindDoc="0" locked="0" layoutInCell="1" allowOverlap="1" wp14:anchorId="63E50404" wp14:editId="4A2AB2DF">
            <wp:simplePos x="0" y="0"/>
            <wp:positionH relativeFrom="margin">
              <wp:posOffset>-81915</wp:posOffset>
            </wp:positionH>
            <wp:positionV relativeFrom="paragraph">
              <wp:posOffset>331470</wp:posOffset>
            </wp:positionV>
            <wp:extent cx="2836014" cy="2613736"/>
            <wp:effectExtent l="0" t="0" r="254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0" b="4229"/>
                    <a:stretch/>
                  </pic:blipFill>
                  <pic:spPr bwMode="auto">
                    <a:xfrm>
                      <a:off x="0" y="0"/>
                      <a:ext cx="2836014" cy="2613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87F45B" w14:textId="7AB61986" w:rsidR="00D5741B" w:rsidRDefault="00D5741B" w:rsidP="00D5741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72E2A591" wp14:editId="651532EC">
                <wp:simplePos x="0" y="0"/>
                <wp:positionH relativeFrom="margin">
                  <wp:posOffset>3150870</wp:posOffset>
                </wp:positionH>
                <wp:positionV relativeFrom="paragraph">
                  <wp:posOffset>23495</wp:posOffset>
                </wp:positionV>
                <wp:extent cx="2819400" cy="2712720"/>
                <wp:effectExtent l="0" t="0" r="19050" b="11430"/>
                <wp:wrapNone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2712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C1A030" w14:textId="59606BB6" w:rsidR="00D5741B" w:rsidRPr="002404C5" w:rsidRDefault="00D5741B" w:rsidP="00D5741B">
                            <w:r>
                              <w:t>Alejandra</w:t>
                            </w:r>
                            <w:r w:rsidR="000A4C14">
                              <w:t xml:space="preserve"> Gómez Sánchez</w:t>
                            </w:r>
                          </w:p>
                          <w:p w14:paraId="582B061C" w14:textId="32A58C9A" w:rsidR="00D5741B" w:rsidRPr="002404C5" w:rsidRDefault="00D5741B" w:rsidP="00D5741B">
                            <w:r w:rsidRPr="002404C5">
                              <w:t>C.C.</w:t>
                            </w:r>
                            <w:r w:rsidR="000A4C14" w:rsidRPr="002404C5">
                              <w:t xml:space="preserve"> 1.110.580.887</w:t>
                            </w:r>
                          </w:p>
                          <w:p w14:paraId="0596549D" w14:textId="1A1BAECF" w:rsidR="00D5741B" w:rsidRPr="002404C5" w:rsidRDefault="00743F8F" w:rsidP="00D5741B">
                            <w:hyperlink r:id="rId13" w:history="1">
                              <w:r w:rsidR="000A4C14" w:rsidRPr="002404C5">
                                <w:rPr>
                                  <w:rStyle w:val="Hipervnculo"/>
                                  <w:color w:val="auto"/>
                                  <w:u w:val="none"/>
                                </w:rPr>
                                <w:t>aleja-1202-97</w:t>
                              </w:r>
                              <w:r w:rsidR="00D5741B" w:rsidRPr="002404C5">
                                <w:rPr>
                                  <w:rStyle w:val="Hipervnculo"/>
                                  <w:color w:val="auto"/>
                                  <w:u w:val="none"/>
                                </w:rPr>
                                <w:t>@hotmail.com</w:t>
                              </w:r>
                            </w:hyperlink>
                          </w:p>
                          <w:p w14:paraId="51676DE1" w14:textId="7D996E57" w:rsidR="00D5741B" w:rsidRDefault="00D5741B" w:rsidP="000A4C14">
                            <w:pPr>
                              <w:pStyle w:val="Sinespaciado"/>
                              <w:jc w:val="both"/>
                            </w:pPr>
                            <w:r>
                              <w:t>Encargada de transmitir los requerimientos del cliente del cliente al equipo de trabajo, asegurando que el equipo tenga claro el objetivo del producto y priorizando las tareas.</w:t>
                            </w:r>
                          </w:p>
                          <w:p w14:paraId="55B1C27E" w14:textId="77777777" w:rsidR="00961437" w:rsidRDefault="00961437" w:rsidP="00961437">
                            <w:pPr>
                              <w:pStyle w:val="Sinespaciado"/>
                              <w:jc w:val="both"/>
                            </w:pPr>
                            <w:r>
                              <w:t>Soy una mujer en constate proceso de aprendizaje y presta a incorporar criticas positivas y constructivas,</w:t>
                            </w:r>
                          </w:p>
                          <w:p w14:paraId="53C61CDC" w14:textId="1F7F3E62" w:rsidR="000A4C14" w:rsidRDefault="00961437" w:rsidP="00961437">
                            <w:pPr>
                              <w:pStyle w:val="Sinespaciado"/>
                              <w:jc w:val="both"/>
                            </w:pPr>
                            <w:r>
                              <w:t>honesta, cordial, con alta capacidad de trabajo en equipo</w:t>
                            </w:r>
                          </w:p>
                          <w:p w14:paraId="7338C8D9" w14:textId="77777777" w:rsidR="00D5741B" w:rsidRDefault="00D5741B" w:rsidP="00D5741B">
                            <w:pPr>
                              <w:pStyle w:val="Sinespaciado"/>
                            </w:pPr>
                          </w:p>
                          <w:p w14:paraId="647E276A" w14:textId="77777777" w:rsidR="00D5741B" w:rsidRDefault="00D5741B" w:rsidP="00D5741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2A591" id="_x0000_s1037" type="#_x0000_t202" style="position:absolute;margin-left:248.1pt;margin-top:1.85pt;width:222pt;height:213.6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">
                <v:textbox>
                  <w:txbxContent>
                    <w:p w14:paraId="0DC1A030" w14:textId="59606BB6" w:rsidR="00D5741B" w:rsidRPr="002404C5" w:rsidRDefault="00D5741B" w:rsidP="00D5741B">
                      <w:r>
                        <w:t>Alejandra</w:t>
                      </w:r>
                      <w:r w:rsidR="000A4C14">
                        <w:t xml:space="preserve"> Gómez Sánchez</w:t>
                      </w:r>
                    </w:p>
                    <w:p w14:paraId="582B061C" w14:textId="32A58C9A" w:rsidR="00D5741B" w:rsidRPr="002404C5" w:rsidRDefault="00D5741B" w:rsidP="00D5741B">
                      <w:r w:rsidRPr="002404C5">
                        <w:t>C.C.</w:t>
                      </w:r>
                      <w:r w:rsidR="000A4C14" w:rsidRPr="002404C5">
                        <w:t xml:space="preserve"> 1.110.580.887</w:t>
                      </w:r>
                    </w:p>
                    <w:p w14:paraId="0596549D" w14:textId="1A1BAECF" w:rsidR="00D5741B" w:rsidRPr="002404C5" w:rsidRDefault="002E3FCB" w:rsidP="00D5741B">
                      <w:hyperlink r:id="rId14" w:history="1">
                        <w:r w:rsidR="000A4C14" w:rsidRPr="002404C5">
                          <w:rPr>
                            <w:rStyle w:val="Hipervnculo"/>
                            <w:color w:val="auto"/>
                            <w:u w:val="none"/>
                          </w:rPr>
                          <w:t>aleja-1202-97</w:t>
                        </w:r>
                        <w:r w:rsidR="00D5741B" w:rsidRPr="002404C5">
                          <w:rPr>
                            <w:rStyle w:val="Hipervnculo"/>
                            <w:color w:val="auto"/>
                            <w:u w:val="none"/>
                          </w:rPr>
                          <w:t>@hotmail.com</w:t>
                        </w:r>
                      </w:hyperlink>
                    </w:p>
                    <w:p w14:paraId="51676DE1" w14:textId="7D996E57" w:rsidR="00D5741B" w:rsidRDefault="00D5741B" w:rsidP="000A4C14">
                      <w:pPr>
                        <w:pStyle w:val="Sinespaciado"/>
                        <w:jc w:val="both"/>
                      </w:pPr>
                      <w:r>
                        <w:t>Encargada de transmitir los requerimientos del cliente del cliente al equipo de trabajo, asegurando que el equipo tenga claro el objetivo del producto y priorizando las tareas.</w:t>
                      </w:r>
                    </w:p>
                    <w:p w14:paraId="55B1C27E" w14:textId="77777777" w:rsidR="00961437" w:rsidRDefault="00961437" w:rsidP="00961437">
                      <w:pPr>
                        <w:pStyle w:val="Sinespaciado"/>
                        <w:jc w:val="both"/>
                      </w:pPr>
                      <w:r>
                        <w:t>Soy una mujer en constate proceso de aprendizaje y presta a incorporar criticas positivas y constructivas,</w:t>
                      </w:r>
                    </w:p>
                    <w:p w14:paraId="53C61CDC" w14:textId="1F7F3E62" w:rsidR="000A4C14" w:rsidRDefault="00961437" w:rsidP="00961437">
                      <w:pPr>
                        <w:pStyle w:val="Sinespaciado"/>
                        <w:jc w:val="both"/>
                      </w:pPr>
                      <w:r>
                        <w:t>honesta, cordial, con alta capacidad de trabajo en equipo</w:t>
                      </w:r>
                    </w:p>
                    <w:p w14:paraId="7338C8D9" w14:textId="77777777" w:rsidR="00D5741B" w:rsidRDefault="00D5741B" w:rsidP="00D5741B">
                      <w:pPr>
                        <w:pStyle w:val="Sinespaciado"/>
                      </w:pPr>
                    </w:p>
                    <w:p w14:paraId="647E276A" w14:textId="77777777" w:rsidR="00D5741B" w:rsidRDefault="00D5741B" w:rsidP="00D5741B"/>
                  </w:txbxContent>
                </v:textbox>
                <w10:wrap anchorx="margin"/>
              </v:shape>
            </w:pict>
          </mc:Fallback>
        </mc:AlternateContent>
      </w:r>
      <w:r w:rsidR="005F5D22">
        <w:t>PROTE</w:t>
      </w:r>
    </w:p>
    <w:p w14:paraId="36FE1055" w14:textId="4BC56106" w:rsidR="005F5D22" w:rsidRPr="005F5D22" w:rsidRDefault="005F5D22" w:rsidP="005F5D22"/>
    <w:p w14:paraId="6E27FC58" w14:textId="0F089BA8" w:rsidR="005F5D22" w:rsidRPr="005F5D22" w:rsidRDefault="005F5D22" w:rsidP="005F5D22"/>
    <w:p w14:paraId="58482DDB" w14:textId="641422BE" w:rsidR="005F5D22" w:rsidRPr="005F5D22" w:rsidRDefault="005F5D22" w:rsidP="005F5D22"/>
    <w:p w14:paraId="7385BA59" w14:textId="6C4AD4AD" w:rsidR="005F5D22" w:rsidRPr="005F5D22" w:rsidRDefault="005F5D22" w:rsidP="005F5D22"/>
    <w:p w14:paraId="0DCDE3DE" w14:textId="2EAB683B" w:rsidR="005F5D22" w:rsidRPr="005F5D22" w:rsidRDefault="005F5D22" w:rsidP="005F5D22"/>
    <w:p w14:paraId="47AE14DB" w14:textId="77777777" w:rsidR="006F5814" w:rsidRDefault="006F5814" w:rsidP="00A437A6">
      <w:pPr>
        <w:pStyle w:val="Ttulo1"/>
        <w:jc w:val="center"/>
      </w:pPr>
    </w:p>
    <w:p w14:paraId="780BAA4E" w14:textId="77777777" w:rsidR="006F5814" w:rsidRDefault="006F5814" w:rsidP="00A437A6">
      <w:pPr>
        <w:pStyle w:val="Ttulo1"/>
        <w:jc w:val="center"/>
      </w:pPr>
    </w:p>
    <w:p w14:paraId="2B16A01C" w14:textId="47421DEE" w:rsidR="00961437" w:rsidRDefault="00961437" w:rsidP="00961437"/>
    <w:p w14:paraId="4E831C23" w14:textId="77777777" w:rsidR="00961437" w:rsidRPr="00961437" w:rsidRDefault="00961437" w:rsidP="00961437"/>
    <w:p w14:paraId="64F7C679" w14:textId="367CF265" w:rsidR="00CE2AAA" w:rsidRDefault="005F5D22" w:rsidP="00CE2AAA">
      <w:pPr>
        <w:pStyle w:val="Ttulo1"/>
        <w:jc w:val="center"/>
        <w:rPr>
          <w:sz w:val="32"/>
          <w:szCs w:val="32"/>
        </w:rPr>
      </w:pPr>
      <w:r w:rsidRPr="00CE2AAA">
        <w:rPr>
          <w:sz w:val="32"/>
          <w:szCs w:val="32"/>
        </w:rPr>
        <w:lastRenderedPageBreak/>
        <w:t>PROYECTO AGROROMERO</w:t>
      </w:r>
    </w:p>
    <w:p w14:paraId="726BDC7D" w14:textId="73527317" w:rsidR="00DE7263" w:rsidRDefault="00DE7263" w:rsidP="00DE7263"/>
    <w:p w14:paraId="445B884E" w14:textId="6F2B6BEF" w:rsidR="00DE7263" w:rsidRDefault="00DE7263" w:rsidP="00DE7263">
      <w:r>
        <w:t>SPRINT 2</w:t>
      </w:r>
    </w:p>
    <w:p w14:paraId="57C7AF40" w14:textId="5AD432C6" w:rsidR="00E41A49" w:rsidRPr="00D625A0" w:rsidRDefault="00E41A49" w:rsidP="00D625A0">
      <w:pPr>
        <w:jc w:val="center"/>
        <w:rPr>
          <w:b/>
          <w:bCs/>
        </w:rPr>
      </w:pPr>
      <w:r w:rsidRPr="00D625A0">
        <w:rPr>
          <w:b/>
          <w:bCs/>
        </w:rPr>
        <w:t>DIAGRAMA DE CLASES</w:t>
      </w:r>
    </w:p>
    <w:p w14:paraId="4BBAB681" w14:textId="6FD8B0FF" w:rsidR="00DE7263" w:rsidRDefault="00E41A49" w:rsidP="00DE7263">
      <w:r>
        <w:rPr>
          <w:noProof/>
        </w:rPr>
        <w:drawing>
          <wp:anchor distT="0" distB="0" distL="114300" distR="114300" simplePos="0" relativeHeight="251700224" behindDoc="1" locked="0" layoutInCell="1" allowOverlap="1" wp14:anchorId="56B635D4" wp14:editId="6A303CB9">
            <wp:simplePos x="0" y="0"/>
            <wp:positionH relativeFrom="margin">
              <wp:posOffset>30480</wp:posOffset>
            </wp:positionH>
            <wp:positionV relativeFrom="paragraph">
              <wp:posOffset>393065</wp:posOffset>
            </wp:positionV>
            <wp:extent cx="5905500" cy="3816350"/>
            <wp:effectExtent l="0" t="0" r="0" b="0"/>
            <wp:wrapTight wrapText="bothSides">
              <wp:wrapPolygon edited="0">
                <wp:start x="0" y="0"/>
                <wp:lineTo x="0" y="21456"/>
                <wp:lineTo x="21530" y="21456"/>
                <wp:lineTo x="21530" y="0"/>
                <wp:lineTo x="0" y="0"/>
              </wp:wrapPolygon>
            </wp:wrapTight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DA59C8" w14:textId="6AB2F43E" w:rsidR="00DE7263" w:rsidRDefault="00DE7263" w:rsidP="00DE7263"/>
    <w:p w14:paraId="6E50DD44" w14:textId="2F456560" w:rsidR="00DE7263" w:rsidRDefault="00DE7263" w:rsidP="00DE7263"/>
    <w:p w14:paraId="144EEE77" w14:textId="331F15DC" w:rsidR="00DE7263" w:rsidRDefault="00DE7263" w:rsidP="00DE7263"/>
    <w:p w14:paraId="4A966F77" w14:textId="083EFA35" w:rsidR="00DE7263" w:rsidRDefault="00DE7263" w:rsidP="00DE7263"/>
    <w:p w14:paraId="73116BCA" w14:textId="7E61087C" w:rsidR="00DE7263" w:rsidRDefault="00DE7263" w:rsidP="00DE7263"/>
    <w:p w14:paraId="6B8F70A9" w14:textId="78E1E7B8" w:rsidR="00DE7263" w:rsidRDefault="00DE7263" w:rsidP="00DE7263"/>
    <w:p w14:paraId="0D838671" w14:textId="09C955A0" w:rsidR="00DE7263" w:rsidRDefault="00DE7263" w:rsidP="00DE7263"/>
    <w:p w14:paraId="0BE693ED" w14:textId="27C59270" w:rsidR="00DE7263" w:rsidRDefault="00DE7263" w:rsidP="00DE7263"/>
    <w:p w14:paraId="618F9406" w14:textId="5C2E9301" w:rsidR="00DE7263" w:rsidRDefault="00DE7263" w:rsidP="00DE7263"/>
    <w:p w14:paraId="01CA6BA1" w14:textId="4D8F9FEF" w:rsidR="00DE7263" w:rsidRDefault="00DE7263" w:rsidP="00DE7263"/>
    <w:p w14:paraId="2CC1D3B0" w14:textId="77777777" w:rsidR="00DE7263" w:rsidRPr="00DE7263" w:rsidRDefault="00DE7263" w:rsidP="00DE7263"/>
    <w:p w14:paraId="36BCD33A" w14:textId="050023AD" w:rsidR="00DE7263" w:rsidRDefault="00DE7263" w:rsidP="00DE7263">
      <w:pPr>
        <w:pStyle w:val="Prrafodelista"/>
        <w:numPr>
          <w:ilvl w:val="0"/>
          <w:numId w:val="9"/>
        </w:numPr>
      </w:pPr>
      <w:r>
        <w:lastRenderedPageBreak/>
        <w:t>Modelar una empresa</w:t>
      </w:r>
      <w:r>
        <w:t>:</w:t>
      </w:r>
    </w:p>
    <w:p w14:paraId="679C50C1" w14:textId="011C3D53" w:rsidR="00F75F9F" w:rsidRDefault="00DE7263" w:rsidP="00DE7263">
      <w:pPr>
        <w:pStyle w:val="Prrafodelista"/>
      </w:pPr>
      <w:r>
        <w:t>C</w:t>
      </w:r>
      <w:r>
        <w:t>omo una clase de Java Es posible crear una instancia de la clase "Empresa" Es posible leer y modificar el nombre de la empresa Es posible leer y modificar la dirección de la empresa Es posible leer y modificar el teléfono de la empresa Es posible leer y modificar el NIT de la empresa</w:t>
      </w:r>
    </w:p>
    <w:p w14:paraId="728B9E58" w14:textId="2F5A696F" w:rsidR="00DE7263" w:rsidRDefault="00F12A16" w:rsidP="00DE7263">
      <w:pPr>
        <w:pStyle w:val="Prrafodelista"/>
      </w:pPr>
      <w:r w:rsidRPr="00F12A16">
        <w:drawing>
          <wp:anchor distT="0" distB="0" distL="114300" distR="114300" simplePos="0" relativeHeight="251701248" behindDoc="1" locked="0" layoutInCell="1" allowOverlap="1" wp14:anchorId="469FA8E0" wp14:editId="5CA7B8B4">
            <wp:simplePos x="0" y="0"/>
            <wp:positionH relativeFrom="margin">
              <wp:posOffset>232410</wp:posOffset>
            </wp:positionH>
            <wp:positionV relativeFrom="paragraph">
              <wp:posOffset>-1270</wp:posOffset>
            </wp:positionV>
            <wp:extent cx="5440680" cy="3930650"/>
            <wp:effectExtent l="0" t="0" r="7620" b="0"/>
            <wp:wrapTight wrapText="bothSides">
              <wp:wrapPolygon edited="0">
                <wp:start x="0" y="0"/>
                <wp:lineTo x="0" y="21460"/>
                <wp:lineTo x="21555" y="21460"/>
                <wp:lineTo x="21555" y="0"/>
                <wp:lineTo x="0" y="0"/>
              </wp:wrapPolygon>
            </wp:wrapTight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BAEEC3" w14:textId="3436C4EE" w:rsidR="00F12A16" w:rsidRDefault="00F12A16" w:rsidP="00DE7263">
      <w:pPr>
        <w:pStyle w:val="Prrafodelista"/>
      </w:pPr>
    </w:p>
    <w:p w14:paraId="78F4144D" w14:textId="1F0F7724" w:rsidR="00F12A16" w:rsidRDefault="00F12A16" w:rsidP="00DE7263">
      <w:pPr>
        <w:pStyle w:val="Prrafodelista"/>
      </w:pPr>
    </w:p>
    <w:p w14:paraId="29E4F3EF" w14:textId="4F6ED005" w:rsidR="00F12A16" w:rsidRDefault="00F12A16" w:rsidP="00DE7263">
      <w:pPr>
        <w:pStyle w:val="Prrafodelista"/>
      </w:pPr>
    </w:p>
    <w:p w14:paraId="692F327F" w14:textId="52B11471" w:rsidR="00F12A16" w:rsidRDefault="00F12A16" w:rsidP="00DE7263">
      <w:pPr>
        <w:pStyle w:val="Prrafodelista"/>
      </w:pPr>
    </w:p>
    <w:p w14:paraId="6E6A18E0" w14:textId="774943CE" w:rsidR="00F12A16" w:rsidRDefault="00F12A16" w:rsidP="00DE7263">
      <w:pPr>
        <w:pStyle w:val="Prrafodelista"/>
      </w:pPr>
    </w:p>
    <w:p w14:paraId="50BB2E8B" w14:textId="37F57C50" w:rsidR="00F12A16" w:rsidRDefault="00F12A16" w:rsidP="00DE7263">
      <w:pPr>
        <w:pStyle w:val="Prrafodelista"/>
      </w:pPr>
    </w:p>
    <w:p w14:paraId="5FAEDF87" w14:textId="52C22F69" w:rsidR="00F12A16" w:rsidRDefault="00F12A16" w:rsidP="00DE7263">
      <w:pPr>
        <w:pStyle w:val="Prrafodelista"/>
      </w:pPr>
    </w:p>
    <w:p w14:paraId="7EA1A229" w14:textId="19D708FD" w:rsidR="00F12A16" w:rsidRDefault="00F12A16" w:rsidP="00DE7263">
      <w:pPr>
        <w:pStyle w:val="Prrafodelista"/>
      </w:pPr>
    </w:p>
    <w:p w14:paraId="6980A2C1" w14:textId="06F0C5F2" w:rsidR="00F12A16" w:rsidRDefault="00F12A16" w:rsidP="00DE7263">
      <w:pPr>
        <w:pStyle w:val="Prrafodelista"/>
      </w:pPr>
    </w:p>
    <w:p w14:paraId="5DE683BE" w14:textId="6F58FE04" w:rsidR="00F12A16" w:rsidRDefault="00F12A16" w:rsidP="00DE7263">
      <w:pPr>
        <w:pStyle w:val="Prrafodelista"/>
      </w:pPr>
    </w:p>
    <w:p w14:paraId="4415D22B" w14:textId="142C990F" w:rsidR="00F12A16" w:rsidRDefault="00F12A16" w:rsidP="00DE7263">
      <w:pPr>
        <w:pStyle w:val="Prrafodelista"/>
      </w:pPr>
    </w:p>
    <w:p w14:paraId="0DF89B56" w14:textId="156BDF47" w:rsidR="00F12A16" w:rsidRDefault="00F12A16" w:rsidP="00DE7263">
      <w:pPr>
        <w:pStyle w:val="Prrafodelista"/>
      </w:pPr>
    </w:p>
    <w:p w14:paraId="666160A3" w14:textId="40C52FBF" w:rsidR="00F12A16" w:rsidRDefault="00F12A16" w:rsidP="00DE7263">
      <w:pPr>
        <w:pStyle w:val="Prrafodelista"/>
      </w:pPr>
    </w:p>
    <w:p w14:paraId="67C586C1" w14:textId="1FCF882F" w:rsidR="00F12A16" w:rsidRDefault="00F12A16" w:rsidP="00DE7263">
      <w:pPr>
        <w:pStyle w:val="Prrafodelista"/>
      </w:pPr>
    </w:p>
    <w:p w14:paraId="77A84664" w14:textId="0DA169EF" w:rsidR="00F12A16" w:rsidRDefault="00F12A16" w:rsidP="00DE7263">
      <w:pPr>
        <w:pStyle w:val="Prrafodelista"/>
      </w:pPr>
    </w:p>
    <w:p w14:paraId="0469B631" w14:textId="315C6430" w:rsidR="00F12A16" w:rsidRDefault="00F12A16" w:rsidP="00DE7263">
      <w:pPr>
        <w:pStyle w:val="Prrafodelista"/>
      </w:pPr>
      <w:r w:rsidRPr="00F12A16">
        <w:drawing>
          <wp:anchor distT="0" distB="0" distL="114300" distR="114300" simplePos="0" relativeHeight="251702272" behindDoc="1" locked="0" layoutInCell="1" allowOverlap="1" wp14:anchorId="5EE59F79" wp14:editId="0967BBFA">
            <wp:simplePos x="0" y="0"/>
            <wp:positionH relativeFrom="margin">
              <wp:posOffset>224790</wp:posOffset>
            </wp:positionH>
            <wp:positionV relativeFrom="paragraph">
              <wp:posOffset>878205</wp:posOffset>
            </wp:positionV>
            <wp:extent cx="5494020" cy="4299901"/>
            <wp:effectExtent l="0" t="0" r="0" b="5715"/>
            <wp:wrapTight wrapText="bothSides">
              <wp:wrapPolygon edited="0">
                <wp:start x="0" y="0"/>
                <wp:lineTo x="0" y="21533"/>
                <wp:lineTo x="21495" y="21533"/>
                <wp:lineTo x="21495" y="0"/>
                <wp:lineTo x="0" y="0"/>
              </wp:wrapPolygon>
            </wp:wrapTight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42999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7C4594" w14:textId="7A8604D2" w:rsidR="0091374A" w:rsidRPr="0091374A" w:rsidRDefault="0091374A" w:rsidP="0091374A"/>
    <w:p w14:paraId="0273E620" w14:textId="33501A97" w:rsidR="0091374A" w:rsidRPr="0091374A" w:rsidRDefault="0091374A" w:rsidP="0091374A"/>
    <w:p w14:paraId="2318D8D8" w14:textId="0B43939D" w:rsidR="0091374A" w:rsidRPr="0091374A" w:rsidRDefault="0091374A" w:rsidP="0091374A"/>
    <w:p w14:paraId="3A82A9E7" w14:textId="41BCE1C7" w:rsidR="0091374A" w:rsidRPr="0091374A" w:rsidRDefault="0091374A" w:rsidP="0091374A"/>
    <w:p w14:paraId="062E677D" w14:textId="3D44D1DE" w:rsidR="0091374A" w:rsidRPr="0091374A" w:rsidRDefault="0091374A" w:rsidP="0091374A"/>
    <w:p w14:paraId="143418FA" w14:textId="2DAEF4CE" w:rsidR="0091374A" w:rsidRPr="0091374A" w:rsidRDefault="0091374A" w:rsidP="0091374A"/>
    <w:p w14:paraId="2BF24F57" w14:textId="09DA818B" w:rsidR="0091374A" w:rsidRPr="0091374A" w:rsidRDefault="0091374A" w:rsidP="0091374A"/>
    <w:p w14:paraId="1EA8692C" w14:textId="3DD76EE3" w:rsidR="0091374A" w:rsidRPr="0091374A" w:rsidRDefault="0091374A" w:rsidP="0091374A"/>
    <w:p w14:paraId="0CC5D342" w14:textId="1C4647D2" w:rsidR="0091374A" w:rsidRPr="0091374A" w:rsidRDefault="0091374A" w:rsidP="0091374A"/>
    <w:p w14:paraId="4F3E09A5" w14:textId="1A04EE4A" w:rsidR="0091374A" w:rsidRPr="0091374A" w:rsidRDefault="0091374A" w:rsidP="0091374A"/>
    <w:p w14:paraId="4A363D36" w14:textId="1DD72087" w:rsidR="0091374A" w:rsidRPr="0091374A" w:rsidRDefault="0091374A" w:rsidP="0091374A"/>
    <w:p w14:paraId="6107A1B3" w14:textId="7CD334E1" w:rsidR="0091374A" w:rsidRPr="0091374A" w:rsidRDefault="0091374A" w:rsidP="0091374A"/>
    <w:p w14:paraId="4DA0884F" w14:textId="229A202F" w:rsidR="0091374A" w:rsidRPr="0091374A" w:rsidRDefault="0091374A" w:rsidP="0091374A"/>
    <w:p w14:paraId="0DD16A9E" w14:textId="35F3E413" w:rsidR="0091374A" w:rsidRDefault="0091374A" w:rsidP="0091374A"/>
    <w:p w14:paraId="68817AFA" w14:textId="4A57AD00" w:rsidR="0091374A" w:rsidRDefault="0091374A" w:rsidP="0091374A"/>
    <w:p w14:paraId="0DB7DD18" w14:textId="77777777" w:rsidR="0091374A" w:rsidRDefault="0091374A" w:rsidP="0091374A">
      <w:pPr>
        <w:pStyle w:val="Prrafodelista"/>
        <w:numPr>
          <w:ilvl w:val="0"/>
          <w:numId w:val="9"/>
        </w:numPr>
      </w:pPr>
      <w:r>
        <w:lastRenderedPageBreak/>
        <w:t>Modelar un empleado</w:t>
      </w:r>
      <w:r>
        <w:t>:</w:t>
      </w:r>
    </w:p>
    <w:p w14:paraId="2094AD39" w14:textId="72CE0337" w:rsidR="0091374A" w:rsidRDefault="0091374A" w:rsidP="0091374A">
      <w:pPr>
        <w:pStyle w:val="Prrafodelista"/>
      </w:pPr>
      <w:r>
        <w:t>C</w:t>
      </w:r>
      <w:r>
        <w:t>omo una clase de Java Es posible crear una nueva instancia de la clase "Empleado" Es posible leer y modificar el nombre de un empleado Es posible leer y modificar el correo de un empleado Es posible leer y modificar la empresa a la que el empleado pertenece Es posible leer y modificar el rol del empleado (administrador, operativo)</w:t>
      </w:r>
    </w:p>
    <w:p w14:paraId="0565ACE3" w14:textId="07FE3FF3" w:rsidR="0091374A" w:rsidRDefault="00E41A49" w:rsidP="0091374A">
      <w:r w:rsidRPr="00E41A49">
        <w:drawing>
          <wp:inline distT="0" distB="0" distL="0" distR="0" wp14:anchorId="2C8888C1" wp14:editId="645B69D8">
            <wp:extent cx="6227445" cy="4169410"/>
            <wp:effectExtent l="0" t="0" r="1905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D7F6" w14:textId="7B847AD2" w:rsidR="00E41A49" w:rsidRPr="00E41A49" w:rsidRDefault="00E41A49" w:rsidP="00E41A49">
      <w:r w:rsidRPr="00E41A49">
        <w:drawing>
          <wp:anchor distT="0" distB="0" distL="114300" distR="114300" simplePos="0" relativeHeight="251703296" behindDoc="1" locked="0" layoutInCell="1" allowOverlap="1" wp14:anchorId="1238054A" wp14:editId="2468C147">
            <wp:simplePos x="0" y="0"/>
            <wp:positionH relativeFrom="margin">
              <wp:align>left</wp:align>
            </wp:positionH>
            <wp:positionV relativeFrom="paragraph">
              <wp:posOffset>301625</wp:posOffset>
            </wp:positionV>
            <wp:extent cx="6027420" cy="3508375"/>
            <wp:effectExtent l="0" t="0" r="0" b="0"/>
            <wp:wrapTight wrapText="bothSides">
              <wp:wrapPolygon edited="0">
                <wp:start x="0" y="0"/>
                <wp:lineTo x="0" y="21463"/>
                <wp:lineTo x="21504" y="21463"/>
                <wp:lineTo x="21504" y="0"/>
                <wp:lineTo x="0" y="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E74B10" w14:textId="77777777" w:rsidR="00D625A0" w:rsidRDefault="00D625A0" w:rsidP="00D625A0">
      <w:pPr>
        <w:pStyle w:val="Prrafodelista"/>
        <w:numPr>
          <w:ilvl w:val="0"/>
          <w:numId w:val="9"/>
        </w:numPr>
      </w:pPr>
      <w:r>
        <w:lastRenderedPageBreak/>
        <w:t>Modelar el movimiento</w:t>
      </w:r>
      <w:r>
        <w:t>:</w:t>
      </w:r>
    </w:p>
    <w:p w14:paraId="357353CE" w14:textId="23C46E31" w:rsidR="00E41A49" w:rsidRDefault="00D625A0" w:rsidP="00D625A0">
      <w:pPr>
        <w:pStyle w:val="Prrafodelista"/>
      </w:pPr>
      <w:r w:rsidRPr="00D625A0">
        <w:drawing>
          <wp:anchor distT="0" distB="0" distL="114300" distR="114300" simplePos="0" relativeHeight="251704320" behindDoc="1" locked="0" layoutInCell="1" allowOverlap="1" wp14:anchorId="50AC94D4" wp14:editId="41C41CA0">
            <wp:simplePos x="0" y="0"/>
            <wp:positionH relativeFrom="margin">
              <wp:align>right</wp:align>
            </wp:positionH>
            <wp:positionV relativeFrom="paragraph">
              <wp:posOffset>883920</wp:posOffset>
            </wp:positionV>
            <wp:extent cx="6228000" cy="3794400"/>
            <wp:effectExtent l="0" t="0" r="1905" b="0"/>
            <wp:wrapTight wrapText="bothSides">
              <wp:wrapPolygon edited="0">
                <wp:start x="0" y="0"/>
                <wp:lineTo x="0" y="21473"/>
                <wp:lineTo x="21541" y="21473"/>
                <wp:lineTo x="21541" y="0"/>
                <wp:lineTo x="0" y="0"/>
              </wp:wrapPolygon>
            </wp:wrapTight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000" cy="379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</w:t>
      </w:r>
      <w:r>
        <w:t>e dinero como una clase de Java Es posible crear una nueva instancia de la clase "</w:t>
      </w:r>
      <w:proofErr w:type="spellStart"/>
      <w:r>
        <w:t>MovimientoDinero</w:t>
      </w:r>
      <w:proofErr w:type="spellEnd"/>
      <w:r>
        <w:t>" Es posible leer y modificar el monto del movimiento Es posible crear montos positivos y negativos Es posible leer y modificar el concepto del movimiento Es posible definir qué usuario fue encargado de registrar el movimiento</w:t>
      </w:r>
    </w:p>
    <w:p w14:paraId="018791E0" w14:textId="2BA2E8A9" w:rsidR="00E41A49" w:rsidRPr="00E41A49" w:rsidRDefault="00E41A49" w:rsidP="00E41A49">
      <w:pPr>
        <w:tabs>
          <w:tab w:val="left" w:pos="2952"/>
        </w:tabs>
      </w:pPr>
      <w:r>
        <w:tab/>
      </w:r>
    </w:p>
    <w:sectPr w:rsidR="00E41A49" w:rsidRPr="00E41A49">
      <w:footerReference w:type="default" r:id="rId21"/>
      <w:pgSz w:w="11907" w:h="16839"/>
      <w:pgMar w:top="1148" w:right="1050" w:bottom="1148" w:left="1050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2936FC" w14:textId="77777777" w:rsidR="002E3FCB" w:rsidRDefault="002E3FCB">
      <w:pPr>
        <w:spacing w:after="0" w:line="240" w:lineRule="auto"/>
      </w:pPr>
      <w:r>
        <w:separator/>
      </w:r>
    </w:p>
  </w:endnote>
  <w:endnote w:type="continuationSeparator" w:id="0">
    <w:p w14:paraId="40EF9A34" w14:textId="77777777" w:rsidR="002E3FCB" w:rsidRDefault="002E3F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8B9CA" w14:textId="77777777" w:rsidR="007005AC" w:rsidRDefault="00C000E8">
    <w:pPr>
      <w:pStyle w:val="Piedepgina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E6282BA" wp14:editId="443DCAA6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6400800" cy="160655"/>
              <wp:effectExtent l="0" t="0" r="0" b="0"/>
              <wp:wrapNone/>
              <wp:docPr id="11" name="Cuadro de tex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00800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3879B1" w14:textId="77777777" w:rsidR="007005AC" w:rsidRDefault="007005AC">
                          <w:pPr>
                            <w:pStyle w:val="Sinespaciado"/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1E6282BA" id="_x0000_t202" coordsize="21600,21600" o:spt="202" path="m,l,21600r21600,l21600,xe">
              <v:stroke joinstyle="miter"/>
              <v:path gradientshapeok="t" o:connecttype="rect"/>
            </v:shapetype>
            <v:shape id="Cuadro de texto 5" o:spid="_x0000_s1038" type="#_x0000_t202" style="position:absolute;margin-left:0;margin-top:0;width:7in;height:12.65pt;z-index:25166745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top;mso-position-vertical-relative:bottom-margin-area;mso-width-percent:1000;mso-height-percent:0;mso-width-relative:margin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" filled="f" stroked="f">
              <v:textbox style="mso-fit-shape-to-text:t" inset=",0,,0">
                <w:txbxContent>
                  <w:p w14:paraId="7F3879B1" w14:textId="77777777" w:rsidR="007005AC" w:rsidRDefault="007005AC">
                    <w:pPr>
                      <w:pStyle w:val="Sinespaciado"/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11941B2C" wp14:editId="79E32ACB">
              <wp:simplePos x="0" y="0"/>
              <mc:AlternateContent>
                <mc:Choice Requires="wp14">
                  <wp:positionH relativeFrom="margin">
                    <wp14:pctPosHOffset>95500</wp14:pctPosHOffset>
                  </wp:positionH>
                </mc:Choice>
                <mc:Fallback>
                  <wp:positionH relativeFrom="page">
                    <wp:posOffset>6613525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94000</wp14:pctPosVOffset>
                  </wp:positionV>
                </mc:Choice>
                <mc:Fallback>
                  <wp:positionV relativeFrom="page">
                    <wp:posOffset>9409430</wp:posOffset>
                  </wp:positionV>
                </mc:Fallback>
              </mc:AlternateContent>
              <wp:extent cx="457200" cy="685800"/>
              <wp:effectExtent l="0" t="0" r="0" b="0"/>
              <wp:wrapNone/>
              <wp:docPr id="12" name="Cuadro de texto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" cy="685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B2B98C" w14:textId="77777777" w:rsidR="007005AC" w:rsidRDefault="00C000E8">
                          <w:pPr>
                            <w:jc w:val="right"/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instrText>PAGE  \* Arabic  \* MERGEFORMAT</w:instrTex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separate"/>
                          </w:r>
                          <w:r w:rsidR="00875965">
                            <w:rPr>
                              <w:b/>
                              <w:bCs/>
                              <w:noProof/>
                              <w:color w:val="000000" w:themeColor="text1"/>
                              <w:sz w:val="44"/>
                            </w:rPr>
                            <w:t>5</w: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941B2C" id="Cuadro de texto 6" o:spid="_x0000_s1039" type="#_x0000_t202" style="position:absolute;margin-left:0;margin-top:0;width:36pt;height:54pt;z-index:251668480;visibility:visible;mso-wrap-style:square;mso-width-percent:0;mso-height-percent:0;mso-left-percent:955;mso-top-percent:940;mso-wrap-distance-left:9pt;mso-wrap-distance-top:0;mso-wrap-distance-right:9pt;mso-wrap-distance-bottom:0;mso-position-horizontal-relative:margin;mso-position-vertical-relative:margin;mso-width-percent:0;mso-height-percent:0;mso-left-percent:955;mso-top-percent:94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" filled="f" stroked="f">
              <v:textbox style="layout-flow:vertical">
                <w:txbxContent>
                  <w:p w14:paraId="31B2B98C" w14:textId="77777777" w:rsidR="007005AC" w:rsidRDefault="00C000E8">
                    <w:pPr>
                      <w:jc w:val="right"/>
                      <w:rPr>
                        <w:b/>
                        <w:bCs/>
                        <w:color w:val="000000" w:themeColor="text1"/>
                        <w:sz w:val="44"/>
                      </w:rPr>
                    </w:pP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begin"/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instrText>PAGE  \* Arabic  \* MERGEFORMAT</w:instrText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separate"/>
                    </w:r>
                    <w:r w:rsidR="00875965">
                      <w:rPr>
                        <w:b/>
                        <w:bCs/>
                        <w:noProof/>
                        <w:color w:val="000000" w:themeColor="text1"/>
                        <w:sz w:val="44"/>
                      </w:rPr>
                      <w:t>5</w:t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1AED9659" wp14:editId="27AD9DB0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848475" cy="9114790"/>
              <wp:effectExtent l="0" t="0" r="635" b="6350"/>
              <wp:wrapNone/>
              <wp:docPr id="13" name="Rectángul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848475" cy="9114790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107000</wp14:pctWidth>
              </wp14:sizeRelH>
              <wp14:sizeRelV relativeFrom="margin">
                <wp14:pctHeight>105000</wp14:pctHeight>
              </wp14:sizeRelV>
            </wp:anchor>
          </w:drawing>
        </mc:Choice>
        <mc:Fallback>
          <w:pict>
            <v:rect w14:anchorId="2013F30C" id="Rectángulo 4" o:spid="_x0000_s1026" style="position:absolute;margin-left:0;margin-top:0;width:539.25pt;height:717.7pt;z-index:251664384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" filled="f" strokecolor="black [3213]"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A873C1C" wp14:editId="4119C97A">
              <wp:simplePos x="0" y="0"/>
              <mc:AlternateContent>
                <mc:Choice Requires="wp14">
                  <wp:positionH relativeFrom="margin">
                    <wp14:pctPosHOffset>101500</wp14:pctPosHOffset>
                  </wp:positionH>
                </mc:Choice>
                <mc:Fallback>
                  <wp:positionH relativeFrom="page">
                    <wp:posOffset>6987540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-2500</wp14:pctPosVOffset>
                  </wp:positionV>
                </mc:Choice>
                <mc:Fallback>
                  <wp:positionV relativeFrom="page">
                    <wp:posOffset>498475</wp:posOffset>
                  </wp:positionV>
                </mc:Fallback>
              </mc:AlternateContent>
              <wp:extent cx="128270" cy="6297930"/>
              <wp:effectExtent l="0" t="0" r="0" b="0"/>
              <wp:wrapNone/>
              <wp:docPr id="15" name="Rectángulo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8270" cy="629793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72500</wp14:pctHeight>
              </wp14:sizeRelV>
            </wp:anchor>
          </w:drawing>
        </mc:Choice>
        <mc:Fallback>
          <w:pict>
            <v:rect w14:anchorId="644540E4" id="Rectángulo 8" o:spid="_x0000_s1026" style="position:absolute;margin-left:0;margin-top:0;width:10.1pt;height:495.9pt;z-index:251665408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" fillcolor="black [3213]" stroked="f"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55315DB" wp14:editId="2F7A1F71">
              <wp:simplePos x="0" y="0"/>
              <mc:AlternateContent>
                <mc:Choice Requires="wp14">
                  <wp:positionH relativeFrom="margin">
                    <wp14:pctPosHOffset>101500</wp14:pctPosHOffset>
                  </wp:positionH>
                </mc:Choice>
                <mc:Fallback>
                  <wp:positionH relativeFrom="page">
                    <wp:posOffset>6987540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70000</wp14:pctPosVOffset>
                  </wp:positionV>
                </mc:Choice>
                <mc:Fallback>
                  <wp:positionV relativeFrom="page">
                    <wp:posOffset>7193280</wp:posOffset>
                  </wp:positionV>
                </mc:Fallback>
              </mc:AlternateContent>
              <wp:extent cx="128270" cy="2823210"/>
              <wp:effectExtent l="0" t="0" r="0" b="0"/>
              <wp:wrapNone/>
              <wp:docPr id="17" name="Rectángulo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8270" cy="2823210"/>
                      </a:xfrm>
                      <a:prstGeom prst="rect">
                        <a:avLst/>
                      </a:prstGeom>
                      <a:solidFill>
                        <a:schemeClr val="tx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32500</wp14:pctHeight>
              </wp14:sizeRelV>
            </wp:anchor>
          </w:drawing>
        </mc:Choice>
        <mc:Fallback>
          <w:pict>
            <v:rect w14:anchorId="1EF7F95A" id="Rectángulo 9" o:spid="_x0000_s1026" style="position:absolute;margin-left:0;margin-top:0;width:10.1pt;height:222.3pt;z-index:251666432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" fillcolor="#d1282e [3215]" stroked="f"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ECF9B4" w14:textId="77777777" w:rsidR="002E3FCB" w:rsidRDefault="002E3FCB">
      <w:pPr>
        <w:spacing w:after="0" w:line="240" w:lineRule="auto"/>
      </w:pPr>
      <w:r>
        <w:separator/>
      </w:r>
    </w:p>
  </w:footnote>
  <w:footnote w:type="continuationSeparator" w:id="0">
    <w:p w14:paraId="0803E7D0" w14:textId="77777777" w:rsidR="002E3FCB" w:rsidRDefault="002E3F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D50C7"/>
    <w:multiLevelType w:val="hybridMultilevel"/>
    <w:tmpl w:val="32CC097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99342C7"/>
    <w:multiLevelType w:val="hybridMultilevel"/>
    <w:tmpl w:val="154666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E48355F"/>
    <w:multiLevelType w:val="hybridMultilevel"/>
    <w:tmpl w:val="9692C44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36FD3F27"/>
    <w:multiLevelType w:val="hybridMultilevel"/>
    <w:tmpl w:val="F0EC1074"/>
    <w:lvl w:ilvl="0" w:tplc="1190FE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5134A2"/>
    <w:multiLevelType w:val="hybridMultilevel"/>
    <w:tmpl w:val="C096C5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FE24C97"/>
    <w:multiLevelType w:val="hybridMultilevel"/>
    <w:tmpl w:val="C8AE74C6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FDB6725"/>
    <w:multiLevelType w:val="hybridMultilevel"/>
    <w:tmpl w:val="B5145CE0"/>
    <w:lvl w:ilvl="0" w:tplc="1746446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C45EF1"/>
    <w:multiLevelType w:val="multilevel"/>
    <w:tmpl w:val="C8C012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9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75EF114C"/>
    <w:multiLevelType w:val="hybridMultilevel"/>
    <w:tmpl w:val="63B0D5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4647277">
    <w:abstractNumId w:val="8"/>
  </w:num>
  <w:num w:numId="2" w16cid:durableId="891892367">
    <w:abstractNumId w:val="7"/>
  </w:num>
  <w:num w:numId="3" w16cid:durableId="1735346809">
    <w:abstractNumId w:val="6"/>
  </w:num>
  <w:num w:numId="4" w16cid:durableId="1760952347">
    <w:abstractNumId w:val="4"/>
  </w:num>
  <w:num w:numId="5" w16cid:durableId="1881161151">
    <w:abstractNumId w:val="0"/>
  </w:num>
  <w:num w:numId="6" w16cid:durableId="746876025">
    <w:abstractNumId w:val="2"/>
  </w:num>
  <w:num w:numId="7" w16cid:durableId="444814418">
    <w:abstractNumId w:val="5"/>
  </w:num>
  <w:num w:numId="8" w16cid:durableId="705566576">
    <w:abstractNumId w:val="1"/>
  </w:num>
  <w:num w:numId="9" w16cid:durableId="5920087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DateAndTim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5DAB"/>
    <w:rsid w:val="00077496"/>
    <w:rsid w:val="00084BCA"/>
    <w:rsid w:val="000A4C14"/>
    <w:rsid w:val="000B797A"/>
    <w:rsid w:val="000D1AD4"/>
    <w:rsid w:val="002404C5"/>
    <w:rsid w:val="00254DFB"/>
    <w:rsid w:val="002C349B"/>
    <w:rsid w:val="002D04DC"/>
    <w:rsid w:val="002E3FCB"/>
    <w:rsid w:val="00311C59"/>
    <w:rsid w:val="003F6206"/>
    <w:rsid w:val="00400295"/>
    <w:rsid w:val="00455FC3"/>
    <w:rsid w:val="00457EC4"/>
    <w:rsid w:val="00557BB0"/>
    <w:rsid w:val="005A6B39"/>
    <w:rsid w:val="005B0B3C"/>
    <w:rsid w:val="005D63F9"/>
    <w:rsid w:val="005F5D22"/>
    <w:rsid w:val="00607238"/>
    <w:rsid w:val="00635DAB"/>
    <w:rsid w:val="006651E1"/>
    <w:rsid w:val="006A00F1"/>
    <w:rsid w:val="006C2AA5"/>
    <w:rsid w:val="006D0C55"/>
    <w:rsid w:val="006F5814"/>
    <w:rsid w:val="007005AC"/>
    <w:rsid w:val="00743F8F"/>
    <w:rsid w:val="00746BC7"/>
    <w:rsid w:val="0080459D"/>
    <w:rsid w:val="00875965"/>
    <w:rsid w:val="0091374A"/>
    <w:rsid w:val="00961437"/>
    <w:rsid w:val="009822F9"/>
    <w:rsid w:val="009953BC"/>
    <w:rsid w:val="009F2EC5"/>
    <w:rsid w:val="00A437A6"/>
    <w:rsid w:val="00AE546A"/>
    <w:rsid w:val="00B36D9B"/>
    <w:rsid w:val="00B57EEC"/>
    <w:rsid w:val="00BA58FC"/>
    <w:rsid w:val="00C000E8"/>
    <w:rsid w:val="00C66C87"/>
    <w:rsid w:val="00CC31E6"/>
    <w:rsid w:val="00CE2AAA"/>
    <w:rsid w:val="00D5741B"/>
    <w:rsid w:val="00D625A0"/>
    <w:rsid w:val="00DB324E"/>
    <w:rsid w:val="00DB7593"/>
    <w:rsid w:val="00DE7263"/>
    <w:rsid w:val="00E41A49"/>
    <w:rsid w:val="00E72DD8"/>
    <w:rsid w:val="00EE7D90"/>
    <w:rsid w:val="00F12A16"/>
    <w:rsid w:val="00F75F9F"/>
    <w:rsid w:val="00FA6223"/>
    <w:rsid w:val="00FB077B"/>
    <w:rsid w:val="00FB5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1BD9ED55"/>
  <w15:docId w15:val="{3502C3D5-6D42-4F7C-B444-169006C9C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88" w:lineRule="auto"/>
    </w:p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D1282E" w:themeColor="text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semiHidden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Pr>
      <w:rFonts w:eastAsiaTheme="majorEastAsia" w:cstheme="majorBidi"/>
      <w:b/>
      <w:bCs/>
      <w:caps/>
      <w:color w:val="D1282E" w:themeColor="text2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eastAsiaTheme="majorEastAsia" w:cstheme="majorBidi"/>
      <w:b/>
      <w:color w:val="5B5B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eastAsiaTheme="majorEastAsia" w:cstheme="majorBidi"/>
      <w:b/>
      <w:iCs/>
      <w:color w:val="D1282E" w:themeColor="text2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Descripcin">
    <w:name w:val="caption"/>
    <w:basedOn w:val="Normal"/>
    <w:next w:val="Normal"/>
    <w:uiPriority w:val="35"/>
    <w:unhideWhenUsed/>
    <w:qFormat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36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asciiTheme="majorHAnsi" w:eastAsiaTheme="majorEastAsia" w:hAnsiTheme="majorHAnsi" w:cstheme="majorBidi"/>
      <w:iCs/>
      <w:caps/>
      <w:color w:val="D1282E" w:themeColor="text2"/>
      <w:sz w:val="36"/>
      <w:szCs w:val="36"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character" w:styleId="nfasis">
    <w:name w:val="Emphasis"/>
    <w:basedOn w:val="Fuentedeprrafopredeter"/>
    <w:uiPriority w:val="20"/>
    <w:qFormat/>
    <w:rPr>
      <w:i/>
      <w:iCs/>
    </w:rPr>
  </w:style>
  <w:style w:type="paragraph" w:styleId="Sinespaciado">
    <w:name w:val="No Spacing"/>
    <w:link w:val="SinespaciadoCar"/>
    <w:uiPriority w:val="1"/>
    <w:qFormat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CitaCar">
    <w:name w:val="Cita Car"/>
    <w:basedOn w:val="Fuentedeprrafopredeter"/>
    <w:link w:val="Cita"/>
    <w:uiPriority w:val="29"/>
    <w:rPr>
      <w:i/>
      <w:iCs/>
      <w:color w:val="7A7A7A" w:themeColor="accent1"/>
      <w:sz w:val="28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b/>
      <w:bCs/>
      <w:i/>
      <w:iCs/>
      <w:color w:val="7F7F7F" w:themeColor="text1" w:themeTint="80"/>
      <w:sz w:val="26"/>
    </w:rPr>
  </w:style>
  <w:style w:type="character" w:styleId="nfasissutil">
    <w:name w:val="Subtle Emphasis"/>
    <w:basedOn w:val="Fuentedeprrafopredeter"/>
    <w:uiPriority w:val="19"/>
    <w:qFormat/>
    <w:rPr>
      <w:i/>
      <w:iCs/>
      <w:color w:val="7A7A7A" w:themeColor="accent1"/>
    </w:rPr>
  </w:style>
  <w:style w:type="character" w:styleId="nfasisintenso">
    <w:name w:val="Intense Emphasis"/>
    <w:basedOn w:val="Fuentedeprrafopredeter"/>
    <w:uiPriority w:val="21"/>
    <w:qFormat/>
    <w:rPr>
      <w:b/>
      <w:bCs/>
      <w:i/>
      <w:iCs/>
      <w:color w:val="D1282E" w:themeColor="text2"/>
    </w:rPr>
  </w:style>
  <w:style w:type="character" w:styleId="Referenciasutil">
    <w:name w:val="Subtle Reference"/>
    <w:basedOn w:val="Fuentedeprrafopredeter"/>
    <w:uiPriority w:val="31"/>
    <w:qFormat/>
    <w:rPr>
      <w:rFonts w:asciiTheme="minorHAnsi" w:hAnsiTheme="minorHAnsi"/>
      <w:smallCaps/>
      <w:color w:val="F5C201" w:themeColor="accent2"/>
      <w:sz w:val="22"/>
      <w:u w:val="none"/>
    </w:rPr>
  </w:style>
  <w:style w:type="character" w:styleId="Referenciaintensa">
    <w:name w:val="Intense Reference"/>
    <w:basedOn w:val="Fuentedeprrafopredeter"/>
    <w:uiPriority w:val="32"/>
    <w:qFormat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Ttulodellibro">
    <w:name w:val="Book Title"/>
    <w:basedOn w:val="Fuentedeprrafopredeter"/>
    <w:uiPriority w:val="33"/>
    <w:qFormat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Ttulo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character" w:styleId="Hipervnculo">
    <w:name w:val="Hyperlink"/>
    <w:basedOn w:val="Fuentedeprrafopredeter"/>
    <w:uiPriority w:val="99"/>
    <w:unhideWhenUsed/>
    <w:rsid w:val="00D5741B"/>
    <w:rPr>
      <w:color w:val="CC9900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D5741B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59"/>
    <w:rsid w:val="00557B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6C2A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Leidyhurtado-1@hotmail.com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fif"/><Relationship Id="rId12" Type="http://schemas.openxmlformats.org/officeDocument/2006/relationships/image" Target="media/image6.jpe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glossaryDocument" Target="glossary/document.xml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mailto:Leidyhurtado-1@hotmail.com" TargetMode="External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2058\Essential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2A5DCE61AD2482194FBBDAC25C2B2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42E76E-5247-47AA-BB41-B890BD856FE9}"/>
      </w:docPartPr>
      <w:docPartBody>
        <w:p w:rsidR="00E54B65" w:rsidRDefault="00AD4960">
          <w:pPr>
            <w:pStyle w:val="72A5DCE61AD2482194FBBDAC25C2B25A"/>
          </w:pPr>
          <w:r>
            <w:t>[Escriba título doc.]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35AA"/>
    <w:rsid w:val="00531362"/>
    <w:rsid w:val="007135AA"/>
    <w:rsid w:val="00AD4960"/>
    <w:rsid w:val="00BF3912"/>
    <w:rsid w:val="00E01822"/>
    <w:rsid w:val="00E54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80" w:after="0" w:line="288" w:lineRule="auto"/>
      <w:outlineLvl w:val="0"/>
    </w:pPr>
    <w:rPr>
      <w:rFonts w:asciiTheme="majorHAnsi" w:eastAsiaTheme="majorEastAsia" w:hAnsiTheme="majorHAnsi" w:cstheme="majorBidi"/>
      <w:bCs/>
      <w:caps/>
      <w:color w:val="4472C4" w:themeColor="accent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200" w:after="0" w:line="288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44546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2A5DCE61AD2482194FBBDAC25C2B25A">
    <w:name w:val="72A5DCE61AD2482194FBBDAC25C2B25A"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bCs/>
      <w:caps/>
      <w:color w:val="4472C4" w:themeColor="accent1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Pr>
      <w:rFonts w:eastAsiaTheme="majorEastAsia" w:cstheme="majorBidi"/>
      <w:b/>
      <w:bCs/>
      <w:caps/>
      <w:color w:val="44546A" w:themeColor="text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3.jpeg"/></Relationships>
</file>

<file path=word/theme/theme1.xml><?xml version="1.0" encoding="utf-8"?>
<a:theme xmlns:a="http://schemas.openxmlformats.org/drawingml/2006/main" name="Essential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sential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EssentialReport</Template>
  <TotalTime>2</TotalTime>
  <Pages>8</Pages>
  <Words>266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Araza programacion</vt:lpstr>
    </vt:vector>
  </TitlesOfParts>
  <Company/>
  <LinksUpToDate>false</LinksUpToDate>
  <CharactersWithSpaces>1732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Araza programacion</dc:title>
  <dc:subject/>
  <dc:creator>KARINA</dc:creator>
  <cp:lastModifiedBy>mayra alejandra riaño quintero</cp:lastModifiedBy>
  <cp:revision>2</cp:revision>
  <dcterms:created xsi:type="dcterms:W3CDTF">2022-08-26T03:00:00Z</dcterms:created>
  <dcterms:modified xsi:type="dcterms:W3CDTF">2022-08-26T03:00:00Z</dcterms:modified>
</cp:coreProperties>
</file>