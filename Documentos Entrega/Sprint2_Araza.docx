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04D241E5" w:rsidR="007005AC" w:rsidRDefault="00EE7D90">
          <w:pPr>
            <w:rPr>
              <w:kern w:val="28"/>
            </w:rPr>
          </w:pPr>
          <w:r>
            <w:rPr>
              <w:noProof/>
              <w:sz w:val="56"/>
            </w:rPr>
            <w:drawing>
              <wp:anchor distT="0" distB="0" distL="114300" distR="114300" simplePos="0" relativeHeight="251677696" behindDoc="0" locked="0" layoutInCell="1" allowOverlap="1" wp14:anchorId="457DC334" wp14:editId="15ABD7DF">
                <wp:simplePos x="0" y="0"/>
                <wp:positionH relativeFrom="margin">
                  <wp:posOffset>-220345</wp:posOffset>
                </wp:positionH>
                <wp:positionV relativeFrom="paragraph">
                  <wp:posOffset>-220345</wp:posOffset>
                </wp:positionV>
                <wp:extent cx="6551295" cy="4907280"/>
                <wp:effectExtent l="0" t="0" r="1905" b="7620"/>
                <wp:wrapNone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1295" cy="49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68F43A34" w:rsidR="007005AC" w:rsidRDefault="00CE2AAA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07F42A" wp14:editId="2BD9B545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5184140</wp:posOffset>
                    </wp:positionV>
                    <wp:extent cx="6149340" cy="840740"/>
                    <wp:effectExtent l="0" t="0" r="0" b="0"/>
                    <wp:wrapNone/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01155" w14:textId="19F85D41" w:rsidR="007005AC" w:rsidRPr="00CE2AAA" w:rsidRDefault="00000000">
                                <w:pPr>
                                  <w:pStyle w:val="Ttulo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9953BC" w:rsidRPr="00CE2AAA">
                                      <w:rPr>
                                        <w:sz w:val="68"/>
                                        <w:szCs w:val="68"/>
                                      </w:rPr>
                                      <w:t>Araza</w:t>
                                    </w:r>
                                    <w:r w:rsidR="00CE2AAA" w:rsidRPr="00CE2AAA">
                                      <w:rPr>
                                        <w:sz w:val="68"/>
                                        <w:szCs w:val="68"/>
                                      </w:rPr>
                                      <w:t xml:space="preserve"> programacion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07F42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" o:spid="_x0000_s1026" type="#_x0000_t202" style="position:absolute;margin-left:0;margin-top:408.2pt;width:484.2pt;height:66.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" filled="f" stroked="f">
                    <v:textbox>
                      <w:txbxContent>
                        <w:p w14:paraId="33A01155" w14:textId="19F85D41" w:rsidR="007005AC" w:rsidRPr="00CE2AAA" w:rsidRDefault="00000000">
                          <w:pPr>
                            <w:pStyle w:val="Ttulo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9953BC" w:rsidRPr="00CE2AAA">
                                <w:rPr>
                                  <w:sz w:val="68"/>
                                  <w:szCs w:val="68"/>
                                </w:rPr>
                                <w:t>Araza</w:t>
                              </w:r>
                              <w:r w:rsidR="00CE2AAA" w:rsidRPr="00CE2AAA">
                                <w:rPr>
                                  <w:sz w:val="68"/>
                                  <w:szCs w:val="68"/>
                                </w:rPr>
                                <w:t xml:space="preserve"> programacion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953B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0EF2845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6951980</wp:posOffset>
                    </wp:positionV>
                    <wp:extent cx="6016625" cy="1310640"/>
                    <wp:effectExtent l="0" t="0" r="0" b="3810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1310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8295B" w14:textId="77777777" w:rsidR="00C66C87" w:rsidRPr="009953BC" w:rsidRDefault="00C66C8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2BBC97C" w14:textId="7DAA129A" w:rsidR="007005AC" w:rsidRPr="009953BC" w:rsidRDefault="00B57EEC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953BC">
                                  <w:rPr>
                                    <w:sz w:val="28"/>
                                    <w:szCs w:val="28"/>
                                  </w:rPr>
                                  <w:t>En este documento encontr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aremos toda la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i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nformación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necesaria para el desarrollo</w:t>
                                </w:r>
                                <w:r w:rsidR="002404C5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del proyecto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margin-left:0;margin-top:547.4pt;width:473.75pt;height:103.2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" filled="f" stroked="f">
                    <v:textbox>
                      <w:txbxContent>
                        <w:p w14:paraId="46A8295B" w14:textId="77777777" w:rsidR="00C66C87" w:rsidRPr="009953BC" w:rsidRDefault="00C66C87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22BBC97C" w14:textId="7DAA129A" w:rsidR="007005AC" w:rsidRPr="009953BC" w:rsidRDefault="00B57EEC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9953BC">
                            <w:rPr>
                              <w:sz w:val="28"/>
                              <w:szCs w:val="28"/>
                            </w:rPr>
                            <w:t>En este documento encontr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aremos toda la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i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nformación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necesaria para el desarrollo</w:t>
                          </w:r>
                          <w:r w:rsidR="002404C5" w:rsidRPr="009953BC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del proyecto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404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278A6F6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5694680</wp:posOffset>
                    </wp:positionV>
                    <wp:extent cx="6272530" cy="1097280"/>
                    <wp:effectExtent l="0" t="0" r="0" b="762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1097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E964A1" w14:textId="4D051C24" w:rsidR="00C66C87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</w:p>
                              <w:p w14:paraId="7B150452" w14:textId="1AB1268B" w:rsidR="007005AC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9953BC">
                                  <w:rPr>
                                    <w:sz w:val="48"/>
                                    <w:szCs w:val="48"/>
                                  </w:rPr>
                                  <w:t>P</w:t>
                                </w:r>
                                <w:r w:rsidR="00B57EEC" w:rsidRPr="009953BC">
                                  <w:rPr>
                                    <w:sz w:val="48"/>
                                    <w:szCs w:val="48"/>
                                  </w:rPr>
                                  <w:t>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0859BB" id="Cuadro de texto 11" o:spid="_x0000_s1028" type="#_x0000_t202" style="position:absolute;margin-left:0;margin-top:448.4pt;width:493.9pt;height:86.4pt;z-index:251674624;visibility:visible;mso-wrap-style:square;mso-width-percent:98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" filled="f" stroked="f">
                    <v:textbox>
                      <w:txbxContent>
                        <w:p w14:paraId="0DE964A1" w14:textId="4D051C24" w:rsidR="00C66C87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</w:p>
                        <w:p w14:paraId="7B150452" w14:textId="1AB1268B" w:rsidR="007005AC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  <w:r w:rsidRPr="009953BC">
                            <w:rPr>
                              <w:sz w:val="48"/>
                              <w:szCs w:val="48"/>
                            </w:rPr>
                            <w:t>P</w:t>
                          </w:r>
                          <w:r w:rsidR="00B57EEC" w:rsidRPr="009953BC">
                            <w:rPr>
                              <w:sz w:val="48"/>
                              <w:szCs w:val="48"/>
                            </w:rPr>
                            <w:t>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0F6D89B7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7C8639CF" id="Rectángulo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72A5DCE61AD2482194FBBDAC25C2B25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563B9C8A" w14:textId="69C7201D" w:rsidR="007005AC" w:rsidRDefault="00CE2AAA">
          <w:pPr>
            <w:pStyle w:val="Ttulo"/>
          </w:pPr>
          <w:r>
            <w:t>Araza programacion</w:t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EB2BB13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5150485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498475</wp:posOffset>
                    </wp:positionV>
                  </mc:Fallback>
                </mc:AlternateContent>
                <wp:extent cx="2048510" cy="9457055"/>
                <wp:effectExtent l="0" t="0" r="7620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457576"/>
                          <a:chOff x="0" y="0"/>
                          <a:chExt cx="2048510" cy="9457576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B36D9B" w:rsidRDefault="00B36D9B" w:rsidP="00B36D9B">
                              <w:pPr>
                                <w:pStyle w:val="Subttulo"/>
                                <w:rPr>
                                  <w:color w:val="C8C8B1" w:themeColor="background2"/>
                                </w:rPr>
                              </w:pPr>
                              <w:r>
                                <w:rPr>
                                  <w:color w:val="C8C8B1" w:themeColor="background2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0;margin-top:0;width:161.3pt;height:744.65pt;z-index:251676672;mso-width-percent:320;mso-left-percent:720;mso-top-percent:-25;mso-wrap-distance-left:14.4pt;mso-wrap-distance-right:14.4pt;mso-position-horizontal-relative:margin;mso-position-vertical-relative:margin;mso-width-percent:320;mso-left-percent:720;mso-top-percent:-25;mso-width-relative:margin;mso-height-relative:margin" coordsize="20485,9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" fillcolor="#d1282e [3215]" stroked="f"/>
                <v:rect id="Rectángulo 17" o:spid="_x0000_s1031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B36D9B" w:rsidRDefault="00B36D9B" w:rsidP="00B36D9B">
                        <w:pPr>
                          <w:pStyle w:val="Subttulo"/>
                          <w:rPr>
                            <w:color w:val="C8C8B1" w:themeColor="background2"/>
                          </w:rPr>
                        </w:pPr>
                        <w:r>
                          <w:rPr>
                            <w:color w:val="C8C8B1" w:themeColor="background2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8DABBFC" w:rsidR="00A437A6" w:rsidRPr="009953BC" w:rsidRDefault="00FA6223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Trabajamos juntos para diseñar, crear y dar valor agregado a su empresa</w:t>
      </w:r>
      <w:r w:rsidR="002C349B">
        <w:rPr>
          <w:rFonts w:asciiTheme="minorHAnsi" w:hAnsiTheme="minorHAnsi" w:cstheme="minorHAnsi"/>
          <w:caps w:val="0"/>
          <w:color w:val="auto"/>
        </w:rPr>
        <w:t>. Proporcionamos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186B4A13" w:rsidR="003F6206" w:rsidRPr="00F75F9F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71B4F4D6" w14:textId="4621B74B" w:rsidR="003F6206" w:rsidRDefault="003F6206" w:rsidP="003F6206"/>
    <w:p w14:paraId="027B2954" w14:textId="77777777" w:rsidR="003F6206" w:rsidRPr="003F6206" w:rsidRDefault="003F6206" w:rsidP="003F6206"/>
    <w:p w14:paraId="12C5F9AF" w14:textId="76CD4E05" w:rsidR="007005AC" w:rsidRDefault="006651E1" w:rsidP="006651E1">
      <w:pPr>
        <w:pStyle w:val="Ttulo1"/>
      </w:pPr>
      <w:r>
        <w:lastRenderedPageBreak/>
        <w:t xml:space="preserve">SCRUM </w:t>
      </w:r>
      <w:r w:rsidR="006C2AA5">
        <w:t>MÁSTER</w:t>
      </w:r>
    </w:p>
    <w:p w14:paraId="5A2A62BD" w14:textId="2CA592BD" w:rsidR="006651E1" w:rsidRDefault="006D0C55" w:rsidP="006651E1">
      <w:r>
        <w:rPr>
          <w:noProof/>
        </w:rPr>
        <w:drawing>
          <wp:anchor distT="0" distB="0" distL="114300" distR="114300" simplePos="0" relativeHeight="251678720" behindDoc="1" locked="0" layoutInCell="1" allowOverlap="1" wp14:anchorId="4E7C1BED" wp14:editId="3418BD6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8194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5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70A2A" w14:textId="3CE65336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106B805A">
                <wp:simplePos x="0" y="0"/>
                <wp:positionH relativeFrom="margin">
                  <wp:posOffset>3238870</wp:posOffset>
                </wp:positionH>
                <wp:positionV relativeFrom="paragraph">
                  <wp:posOffset>112992</wp:posOffset>
                </wp:positionV>
                <wp:extent cx="2819400" cy="2258705"/>
                <wp:effectExtent l="0" t="0" r="19050" b="273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258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8F51" w14:textId="77777777" w:rsidR="003F6206" w:rsidRDefault="003F6206" w:rsidP="003F6206">
                            <w:r>
                              <w:t>Mayra Alejandra Riaño Quintero</w:t>
                            </w:r>
                          </w:p>
                          <w:p w14:paraId="34D6EC12" w14:textId="5AB9D49B" w:rsidR="003F6206" w:rsidRDefault="003F6206" w:rsidP="003F6206">
                            <w:r>
                              <w:t>C.C.1.032380182</w:t>
                            </w:r>
                          </w:p>
                          <w:p w14:paraId="261E2EC7" w14:textId="22E2A539" w:rsidR="006A00F1" w:rsidRDefault="006A00F1" w:rsidP="003F6206">
                            <w:r>
                              <w:t>Malejar.1829@gmail.com</w:t>
                            </w:r>
                          </w:p>
                          <w:p w14:paraId="342B399E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496F8193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Es responsable, organizada colaboradora y bastante meticulosa.</w:t>
                            </w:r>
                          </w:p>
                          <w:p w14:paraId="6F071C16" w14:textId="7D75F04C" w:rsidR="003F6206" w:rsidRDefault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55.05pt;margin-top:8.9pt;width:222pt;height:177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">
                <v:textbox>
                  <w:txbxContent>
                    <w:p w14:paraId="30908F51" w14:textId="77777777" w:rsidR="003F6206" w:rsidRDefault="003F6206" w:rsidP="003F6206">
                      <w:r>
                        <w:t>Mayra Alejandra Riaño Quintero</w:t>
                      </w:r>
                    </w:p>
                    <w:p w14:paraId="34D6EC12" w14:textId="5AB9D49B" w:rsidR="003F6206" w:rsidRDefault="003F6206" w:rsidP="003F6206">
                      <w:r>
                        <w:t>C.C.1.032380182</w:t>
                      </w:r>
                    </w:p>
                    <w:p w14:paraId="261E2EC7" w14:textId="22E2A539" w:rsidR="006A00F1" w:rsidRDefault="006A00F1" w:rsidP="003F6206">
                      <w:r>
                        <w:t>Malejar.1829@gmail.com</w:t>
                      </w:r>
                    </w:p>
                    <w:p w14:paraId="342B399E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496F8193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Es responsable, organizada colaboradora y bastante meticulosa.</w:t>
                      </w:r>
                    </w:p>
                    <w:p w14:paraId="6F071C16" w14:textId="7D75F04C" w:rsidR="003F6206" w:rsidRDefault="003F6206"/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5ABAD6ED" w:rsidR="006D0C55" w:rsidRDefault="006D0C55" w:rsidP="006651E1"/>
    <w:p w14:paraId="14035031" w14:textId="19DCCBCF" w:rsidR="006D0C55" w:rsidRDefault="006D0C55" w:rsidP="006651E1"/>
    <w:p w14:paraId="433289E6" w14:textId="3149D438" w:rsidR="006D0C55" w:rsidRDefault="006D0C55" w:rsidP="006651E1"/>
    <w:p w14:paraId="47451378" w14:textId="04517FA2" w:rsidR="006D0C55" w:rsidRDefault="006D0C55" w:rsidP="006651E1"/>
    <w:p w14:paraId="2D005FAB" w14:textId="1AE0D1D5" w:rsidR="006D0C55" w:rsidRDefault="006D0C55" w:rsidP="006651E1"/>
    <w:p w14:paraId="2592F476" w14:textId="315C3029" w:rsidR="006D0C55" w:rsidRDefault="006D0C55" w:rsidP="006651E1"/>
    <w:p w14:paraId="7FFBF265" w14:textId="77777777" w:rsidR="006A00F1" w:rsidRDefault="006A00F1" w:rsidP="006A00F1">
      <w:pPr>
        <w:pStyle w:val="Ttulo1"/>
      </w:pPr>
    </w:p>
    <w:p w14:paraId="777027E6" w14:textId="0AD63876" w:rsidR="00084BCA" w:rsidRDefault="00084BCA" w:rsidP="005A6B39">
      <w:pPr>
        <w:pStyle w:val="Ttulo1"/>
        <w:jc w:val="right"/>
      </w:pPr>
      <w:r>
        <w:t>DESARROLLADOR</w:t>
      </w:r>
    </w:p>
    <w:p w14:paraId="6F8046A5" w14:textId="0FE3101A" w:rsidR="003F6206" w:rsidRPr="003F6206" w:rsidRDefault="005A6B39" w:rsidP="003F6206">
      <w:r>
        <w:rPr>
          <w:noProof/>
        </w:rPr>
        <w:drawing>
          <wp:anchor distT="0" distB="0" distL="114300" distR="114300" simplePos="0" relativeHeight="251679744" behindDoc="0" locked="0" layoutInCell="1" allowOverlap="1" wp14:anchorId="60269B77" wp14:editId="75689A2D">
            <wp:simplePos x="0" y="0"/>
            <wp:positionH relativeFrom="margin">
              <wp:posOffset>3528695</wp:posOffset>
            </wp:positionH>
            <wp:positionV relativeFrom="paragraph">
              <wp:posOffset>104140</wp:posOffset>
            </wp:positionV>
            <wp:extent cx="2564765" cy="2564765"/>
            <wp:effectExtent l="0" t="0" r="6985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81446" w14:textId="14ED79DC" w:rsidR="003F6206" w:rsidRDefault="000A4C14" w:rsidP="003F6206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4FC3C47E">
                <wp:simplePos x="0" y="0"/>
                <wp:positionH relativeFrom="margin">
                  <wp:posOffset>193049</wp:posOffset>
                </wp:positionH>
                <wp:positionV relativeFrom="paragraph">
                  <wp:posOffset>123464</wp:posOffset>
                </wp:positionV>
                <wp:extent cx="2819400" cy="1944806"/>
                <wp:effectExtent l="0" t="0" r="19050" b="1778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448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152B1" w14:textId="41331064" w:rsidR="003F6206" w:rsidRDefault="006A00F1" w:rsidP="003F6206">
                            <w:r>
                              <w:t>C</w:t>
                            </w:r>
                            <w:r w:rsidR="000A4C14">
                              <w:t>hristian Saúl Gonz</w:t>
                            </w:r>
                            <w:r w:rsidR="002C349B">
                              <w:t>ales</w:t>
                            </w:r>
                          </w:p>
                          <w:p w14:paraId="5A6E29D7" w14:textId="4DDC700A" w:rsidR="003F6206" w:rsidRPr="002404C5" w:rsidRDefault="003F6206" w:rsidP="003F6206">
                            <w:r w:rsidRPr="002404C5">
                              <w:t>C.C.</w:t>
                            </w:r>
                            <w:r w:rsidR="00C66C87" w:rsidRPr="002404C5">
                              <w:t xml:space="preserve"> 1.070.604.303</w:t>
                            </w:r>
                          </w:p>
                          <w:p w14:paraId="2A4ADCD8" w14:textId="0357813A" w:rsidR="006A00F1" w:rsidRPr="002404C5" w:rsidRDefault="00C66C87" w:rsidP="003F6206">
                            <w:r w:rsidRPr="002404C5">
                              <w:t>c</w:t>
                            </w:r>
                            <w:r w:rsidR="006A00F1" w:rsidRPr="002404C5">
                              <w:t>ristian-saul-66@hotmail.com</w:t>
                            </w:r>
                          </w:p>
                          <w:p w14:paraId="09BAED7F" w14:textId="4F053016" w:rsidR="003F6206" w:rsidRDefault="00AE546A" w:rsidP="00C66C87">
                            <w:pPr>
                              <w:pStyle w:val="Sinespaciado"/>
                              <w:jc w:val="both"/>
                            </w:pPr>
                            <w:r>
                              <w:t>Encargado de la ejecución y materialización del producto. Su responsabilidad es 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15.2pt;margin-top:9.7pt;width:222pt;height:153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">
                <v:textbox>
                  <w:txbxContent>
                    <w:p w14:paraId="352152B1" w14:textId="41331064" w:rsidR="003F6206" w:rsidRDefault="006A00F1" w:rsidP="003F6206">
                      <w:r>
                        <w:t>C</w:t>
                      </w:r>
                      <w:r w:rsidR="000A4C14">
                        <w:t>hristian Saúl Gonz</w:t>
                      </w:r>
                      <w:r w:rsidR="002C349B">
                        <w:t>ales</w:t>
                      </w:r>
                    </w:p>
                    <w:p w14:paraId="5A6E29D7" w14:textId="4DDC700A" w:rsidR="003F6206" w:rsidRPr="002404C5" w:rsidRDefault="003F6206" w:rsidP="003F6206">
                      <w:r w:rsidRPr="002404C5">
                        <w:t>C.C.</w:t>
                      </w:r>
                      <w:r w:rsidR="00C66C87" w:rsidRPr="002404C5">
                        <w:t xml:space="preserve"> 1.070.604.303</w:t>
                      </w:r>
                    </w:p>
                    <w:p w14:paraId="2A4ADCD8" w14:textId="0357813A" w:rsidR="006A00F1" w:rsidRPr="002404C5" w:rsidRDefault="00C66C87" w:rsidP="003F6206">
                      <w:r w:rsidRPr="002404C5">
                        <w:t>c</w:t>
                      </w:r>
                      <w:r w:rsidR="006A00F1" w:rsidRPr="002404C5">
                        <w:t>ristian-saul-66@hotmail.com</w:t>
                      </w:r>
                    </w:p>
                    <w:p w14:paraId="09BAED7F" w14:textId="4F053016" w:rsidR="003F6206" w:rsidRDefault="00AE546A" w:rsidP="00C66C87">
                      <w:pPr>
                        <w:pStyle w:val="Sinespaciado"/>
                        <w:jc w:val="both"/>
                      </w:pPr>
                      <w:r>
                        <w:t>Encargado de la ejecución y materialización del producto. Su responsabilidad es 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C66C87">
                      <w:pPr>
                        <w:pStyle w:val="Sinespaciad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</w:p>
    <w:p w14:paraId="5A3202CA" w14:textId="49145B6D" w:rsidR="003F6206" w:rsidRDefault="003F6206" w:rsidP="00084BCA"/>
    <w:p w14:paraId="1BD208FA" w14:textId="17D728DF" w:rsidR="003F6206" w:rsidRDefault="003F6206" w:rsidP="00084BCA"/>
    <w:p w14:paraId="6F9823A5" w14:textId="3E0EEBA8" w:rsidR="006A00F1" w:rsidRDefault="006A00F1" w:rsidP="00084BCA"/>
    <w:p w14:paraId="1AFE949C" w14:textId="621FCDBB" w:rsidR="006A00F1" w:rsidRDefault="006A00F1" w:rsidP="00084BCA"/>
    <w:p w14:paraId="659F00B4" w14:textId="3B732862" w:rsidR="006A00F1" w:rsidRDefault="006A00F1" w:rsidP="00084BCA"/>
    <w:p w14:paraId="4BC5759B" w14:textId="199F1E9D" w:rsidR="006A00F1" w:rsidRDefault="006A00F1" w:rsidP="006A00F1">
      <w:pPr>
        <w:pStyle w:val="Ttulo1"/>
      </w:pPr>
      <w:r>
        <w:t>ANALISTA</w:t>
      </w:r>
    </w:p>
    <w:p w14:paraId="6275C5A4" w14:textId="08661C78" w:rsidR="006A00F1" w:rsidRDefault="006F5814" w:rsidP="00084BCA">
      <w:r>
        <w:rPr>
          <w:noProof/>
        </w:rPr>
        <w:drawing>
          <wp:anchor distT="0" distB="0" distL="114300" distR="114300" simplePos="0" relativeHeight="251684864" behindDoc="0" locked="0" layoutInCell="1" allowOverlap="1" wp14:anchorId="379AB0A1" wp14:editId="61E774A2">
            <wp:simplePos x="0" y="0"/>
            <wp:positionH relativeFrom="margin">
              <wp:posOffset>26670</wp:posOffset>
            </wp:positionH>
            <wp:positionV relativeFrom="paragraph">
              <wp:posOffset>38100</wp:posOffset>
            </wp:positionV>
            <wp:extent cx="2448560" cy="2448560"/>
            <wp:effectExtent l="0" t="0" r="8890" b="889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16CB" w14:textId="6520BDD0" w:rsidR="006A00F1" w:rsidRDefault="000A4C14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B10F0A7">
                <wp:simplePos x="0" y="0"/>
                <wp:positionH relativeFrom="margin">
                  <wp:posOffset>3209783</wp:posOffset>
                </wp:positionH>
                <wp:positionV relativeFrom="paragraph">
                  <wp:posOffset>8132</wp:posOffset>
                </wp:positionV>
                <wp:extent cx="2819400" cy="1404620"/>
                <wp:effectExtent l="0" t="0" r="19050" b="2540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D9507" w14:textId="26DB6705" w:rsidR="005A6B39" w:rsidRPr="002404C5" w:rsidRDefault="005A6B39" w:rsidP="005A6B39">
                            <w:r w:rsidRPr="002404C5">
                              <w:t>Leidy</w:t>
                            </w:r>
                            <w:r w:rsidR="000A4C14" w:rsidRPr="002404C5">
                              <w:t xml:space="preserve"> Cristina Hurtado Velandia</w:t>
                            </w:r>
                          </w:p>
                          <w:p w14:paraId="16FB14B9" w14:textId="018921E6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0A4C14" w:rsidRPr="002404C5">
                              <w:t>1.118.564.281</w:t>
                            </w:r>
                          </w:p>
                          <w:p w14:paraId="4E74535B" w14:textId="3F46A506" w:rsidR="005A6B39" w:rsidRPr="002404C5" w:rsidRDefault="000A4C14" w:rsidP="00C66C87">
                            <w:r w:rsidRPr="002404C5">
                              <w:t>l</w:t>
                            </w:r>
                            <w:r w:rsidR="005A6B39" w:rsidRPr="002404C5">
                              <w:t>eidyhurtado-1@hotmail.com</w:t>
                            </w:r>
                          </w:p>
                          <w:p w14:paraId="5FAEB49B" w14:textId="14DFBFC3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 o tareas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52.75pt;margin-top:.65pt;width:2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">
                <v:textbox style="mso-fit-shape-to-text:t">
                  <w:txbxContent>
                    <w:p w14:paraId="506D9507" w14:textId="26DB6705" w:rsidR="005A6B39" w:rsidRPr="002404C5" w:rsidRDefault="005A6B39" w:rsidP="005A6B39">
                      <w:r w:rsidRPr="002404C5">
                        <w:t>Leidy</w:t>
                      </w:r>
                      <w:r w:rsidR="000A4C14" w:rsidRPr="002404C5">
                        <w:t xml:space="preserve"> Cristina Hurtado Velandia</w:t>
                      </w:r>
                    </w:p>
                    <w:p w14:paraId="16FB14B9" w14:textId="018921E6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0A4C14" w:rsidRPr="002404C5">
                        <w:t>1.118.564.281</w:t>
                      </w:r>
                    </w:p>
                    <w:p w14:paraId="4E74535B" w14:textId="3F46A506" w:rsidR="005A6B39" w:rsidRPr="002404C5" w:rsidRDefault="000A4C14" w:rsidP="00C66C87">
                      <w:r w:rsidRPr="002404C5">
                        <w:t>l</w:t>
                      </w:r>
                      <w:r w:rsidR="005A6B39" w:rsidRPr="002404C5">
                        <w:t>eidyhurtado-1@hotmail.com</w:t>
                      </w:r>
                    </w:p>
                    <w:p w14:paraId="5FAEB49B" w14:textId="14DFBFC3" w:rsidR="005A6B39" w:rsidRDefault="00077496" w:rsidP="000A4C14">
                      <w:pPr>
                        <w:spacing w:after="0"/>
                      </w:pPr>
                      <w:r>
                        <w:t>Participa en el proceso de aprobaciones o tareas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CE363" w14:textId="77777777" w:rsidR="006A00F1" w:rsidRDefault="006A00F1" w:rsidP="00084BCA"/>
    <w:p w14:paraId="4E665EE5" w14:textId="1F967191" w:rsidR="003F6206" w:rsidRDefault="003F6206" w:rsidP="00084BCA"/>
    <w:p w14:paraId="3D6CE7B1" w14:textId="77777777" w:rsidR="003F6206" w:rsidRDefault="003F6206" w:rsidP="00084BCA"/>
    <w:p w14:paraId="69C197B3" w14:textId="59FC19BA" w:rsidR="00084BCA" w:rsidRDefault="00084BCA" w:rsidP="00084BCA"/>
    <w:p w14:paraId="3773E124" w14:textId="7391037B" w:rsidR="00077496" w:rsidRDefault="00077496" w:rsidP="00084BCA"/>
    <w:p w14:paraId="4A0BF85E" w14:textId="77777777" w:rsidR="000A4C14" w:rsidRDefault="000A4C14" w:rsidP="00084BCA"/>
    <w:p w14:paraId="4344F399" w14:textId="77777777" w:rsidR="00961437" w:rsidRDefault="00961437" w:rsidP="00077496">
      <w:pPr>
        <w:pStyle w:val="Ttulo1"/>
        <w:jc w:val="right"/>
      </w:pPr>
    </w:p>
    <w:p w14:paraId="1EDB77CA" w14:textId="5D3487A7" w:rsidR="00077496" w:rsidRDefault="00077496" w:rsidP="00077496">
      <w:pPr>
        <w:pStyle w:val="Ttulo1"/>
        <w:jc w:val="right"/>
      </w:pPr>
      <w:r>
        <w:t>ADMINISTRADOR BASE DE DATOS</w:t>
      </w:r>
    </w:p>
    <w:p w14:paraId="7BB635A6" w14:textId="56A331E0" w:rsidR="00077496" w:rsidRDefault="00077496" w:rsidP="00077496">
      <w:pPr>
        <w:pStyle w:val="Ttulo1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2C5E2A0" wp14:editId="70337B5D">
            <wp:simplePos x="0" y="0"/>
            <wp:positionH relativeFrom="margin">
              <wp:posOffset>3448050</wp:posOffset>
            </wp:positionH>
            <wp:positionV relativeFrom="paragraph">
              <wp:posOffset>311150</wp:posOffset>
            </wp:positionV>
            <wp:extent cx="2524125" cy="25241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63A877F" w14:textId="14315836" w:rsidR="00077496" w:rsidRDefault="00077496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7ABD1B74">
                <wp:simplePos x="0" y="0"/>
                <wp:positionH relativeFrom="margin">
                  <wp:align>left</wp:align>
                </wp:positionH>
                <wp:positionV relativeFrom="paragraph">
                  <wp:posOffset>42289</wp:posOffset>
                </wp:positionV>
                <wp:extent cx="2819400" cy="1958454"/>
                <wp:effectExtent l="0" t="0" r="19050" b="2286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58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26B21" w14:textId="155523E1" w:rsidR="00077496" w:rsidRDefault="00077496" w:rsidP="00077496">
                            <w:proofErr w:type="spellStart"/>
                            <w:r>
                              <w:t>Duban</w:t>
                            </w:r>
                            <w:proofErr w:type="spellEnd"/>
                            <w:r w:rsidR="00C66C87">
                              <w:t xml:space="preserve"> José Romero Ramírez</w:t>
                            </w:r>
                          </w:p>
                          <w:p w14:paraId="78F4A175" w14:textId="501A2105" w:rsidR="00077496" w:rsidRDefault="00077496" w:rsidP="00077496">
                            <w:r>
                              <w:t>C.C.</w:t>
                            </w:r>
                            <w:r w:rsidR="00C66C87">
                              <w:t xml:space="preserve"> 80.310.889</w:t>
                            </w:r>
                          </w:p>
                          <w:p w14:paraId="5BE308DA" w14:textId="374537BC" w:rsidR="00077496" w:rsidRDefault="00C66C87" w:rsidP="00077496">
                            <w:r>
                              <w:t>dubanr@gmail.com</w:t>
                            </w:r>
                          </w:p>
                          <w:p w14:paraId="2DEB4F12" w14:textId="02D15487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Encargado de gestión, creación y administración de base de datos del proyecto.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DAE1" id="_x0000_s1036" type="#_x0000_t202" style="position:absolute;margin-left:0;margin-top:3.35pt;width:222pt;height:154.2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">
                <v:textbox>
                  <w:txbxContent>
                    <w:p w14:paraId="33A26B21" w14:textId="155523E1" w:rsidR="00077496" w:rsidRDefault="00077496" w:rsidP="00077496">
                      <w:proofErr w:type="spellStart"/>
                      <w:r>
                        <w:t>Duban</w:t>
                      </w:r>
                      <w:proofErr w:type="spellEnd"/>
                      <w:r w:rsidR="00C66C87">
                        <w:t xml:space="preserve"> José Romero Ramírez</w:t>
                      </w:r>
                    </w:p>
                    <w:p w14:paraId="78F4A175" w14:textId="501A2105" w:rsidR="00077496" w:rsidRDefault="00077496" w:rsidP="00077496">
                      <w:r>
                        <w:t>C.C.</w:t>
                      </w:r>
                      <w:r w:rsidR="00C66C87">
                        <w:t xml:space="preserve"> 80.310.889</w:t>
                      </w:r>
                    </w:p>
                    <w:p w14:paraId="5BE308DA" w14:textId="374537BC" w:rsidR="00077496" w:rsidRDefault="00C66C87" w:rsidP="00077496">
                      <w:r>
                        <w:t>dubanr@gmail.com</w:t>
                      </w:r>
                    </w:p>
                    <w:p w14:paraId="2DEB4F12" w14:textId="02D15487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Encargado de gestión, creación y administración de base de datos del proyecto.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703931B3" w14:textId="77777777" w:rsidR="00961437" w:rsidRDefault="00961437" w:rsidP="00D5741B">
      <w:pPr>
        <w:pStyle w:val="Ttulo1"/>
      </w:pPr>
    </w:p>
    <w:p w14:paraId="02B50295" w14:textId="737BD221" w:rsidR="00077496" w:rsidRDefault="00D5741B" w:rsidP="00D5741B">
      <w:pPr>
        <w:pStyle w:val="Ttulo1"/>
      </w:pPr>
      <w:r>
        <w:t>PRODUCT OWNER</w:t>
      </w:r>
    </w:p>
    <w:p w14:paraId="0D191DF6" w14:textId="7324D04D" w:rsidR="00D5741B" w:rsidRDefault="006F5814" w:rsidP="00D5741B">
      <w:r>
        <w:rPr>
          <w:noProof/>
        </w:rPr>
        <w:drawing>
          <wp:anchor distT="0" distB="0" distL="114300" distR="114300" simplePos="0" relativeHeight="251691008" behindDoc="0" locked="0" layoutInCell="1" allowOverlap="1" wp14:anchorId="63E50404" wp14:editId="4A2AB2DF">
            <wp:simplePos x="0" y="0"/>
            <wp:positionH relativeFrom="margin">
              <wp:posOffset>-81915</wp:posOffset>
            </wp:positionH>
            <wp:positionV relativeFrom="paragraph">
              <wp:posOffset>331470</wp:posOffset>
            </wp:positionV>
            <wp:extent cx="2836014" cy="2613736"/>
            <wp:effectExtent l="0" t="0" r="254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" b="4229"/>
                    <a:stretch/>
                  </pic:blipFill>
                  <pic:spPr bwMode="auto">
                    <a:xfrm>
                      <a:off x="0" y="0"/>
                      <a:ext cx="2836014" cy="26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F45B" w14:textId="7AB61986" w:rsidR="00D5741B" w:rsidRDefault="00D5741B" w:rsidP="00D574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51532EC">
                <wp:simplePos x="0" y="0"/>
                <wp:positionH relativeFrom="margin">
                  <wp:posOffset>3150870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19050" b="1143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A030" w14:textId="59606BB6" w:rsidR="00D5741B" w:rsidRPr="002404C5" w:rsidRDefault="00D5741B" w:rsidP="00D5741B">
                            <w:r>
                              <w:t>Alejandra</w:t>
                            </w:r>
                            <w:r w:rsidR="000A4C14">
                              <w:t xml:space="preserve"> Gómez Sánchez</w:t>
                            </w:r>
                          </w:p>
                          <w:p w14:paraId="582B061C" w14:textId="32A58C9A" w:rsidR="00D5741B" w:rsidRPr="002404C5" w:rsidRDefault="00D5741B" w:rsidP="00D5741B">
                            <w:r w:rsidRPr="002404C5">
                              <w:t>C.C.</w:t>
                            </w:r>
                            <w:r w:rsidR="000A4C14" w:rsidRPr="002404C5">
                              <w:t xml:space="preserve"> 1.110.580.887</w:t>
                            </w:r>
                          </w:p>
                          <w:p w14:paraId="0596549D" w14:textId="1A1BAECF" w:rsidR="00D5741B" w:rsidRPr="002404C5" w:rsidRDefault="00000000" w:rsidP="00D5741B">
                            <w:hyperlink r:id="rId13" w:history="1">
                              <w:r w:rsidR="000A4C14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</w:t>
                              </w:r>
                              <w:r w:rsidR="00D5741B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@hotmail.com</w:t>
                              </w:r>
                            </w:hyperlink>
                          </w:p>
                          <w:p w14:paraId="51676DE1" w14:textId="7D996E57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Encargada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5B1C27E" w14:textId="77777777" w:rsidR="00961437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Soy una mujer en constate proceso de aprendizaje y presta a incorporar criticas positivas y constructivas,</w:t>
                            </w:r>
                          </w:p>
                          <w:p w14:paraId="53C61CDC" w14:textId="1F7F3E62" w:rsidR="000A4C14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honesta, cordial, con alta capacidad de trabajo en equipo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48.1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">
                <v:textbox>
                  <w:txbxContent>
                    <w:p w14:paraId="0DC1A030" w14:textId="59606BB6" w:rsidR="00D5741B" w:rsidRPr="002404C5" w:rsidRDefault="00D5741B" w:rsidP="00D5741B">
                      <w:r>
                        <w:t>Alejandra</w:t>
                      </w:r>
                      <w:r w:rsidR="000A4C14">
                        <w:t xml:space="preserve"> Gómez Sánchez</w:t>
                      </w:r>
                    </w:p>
                    <w:p w14:paraId="582B061C" w14:textId="32A58C9A" w:rsidR="00D5741B" w:rsidRPr="002404C5" w:rsidRDefault="00D5741B" w:rsidP="00D5741B">
                      <w:r w:rsidRPr="002404C5">
                        <w:t>C.C.</w:t>
                      </w:r>
                      <w:r w:rsidR="000A4C14" w:rsidRPr="002404C5">
                        <w:t xml:space="preserve"> 1.110.580.887</w:t>
                      </w:r>
                    </w:p>
                    <w:p w14:paraId="0596549D" w14:textId="1A1BAECF" w:rsidR="00D5741B" w:rsidRPr="002404C5" w:rsidRDefault="00000000" w:rsidP="00D5741B">
                      <w:hyperlink r:id="rId14" w:history="1">
                        <w:r w:rsidR="000A4C14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</w:t>
                        </w:r>
                        <w:r w:rsidR="00D5741B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@hotmail.com</w:t>
                        </w:r>
                      </w:hyperlink>
                    </w:p>
                    <w:p w14:paraId="51676DE1" w14:textId="7D996E57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Encargada de transmitir los requerimientos del cliente del cliente al equipo de trabajo, asegurando que el equipo tenga claro el objetivo del producto y priorizando las tareas.</w:t>
                      </w:r>
                    </w:p>
                    <w:p w14:paraId="55B1C27E" w14:textId="77777777" w:rsidR="00961437" w:rsidRDefault="00961437" w:rsidP="00961437">
                      <w:pPr>
                        <w:pStyle w:val="Sinespaciado"/>
                        <w:jc w:val="both"/>
                      </w:pPr>
                      <w:r>
                        <w:t>Soy una mujer en constate proceso de aprendizaje y presta a incorporar criticas positivas y constructivas,</w:t>
                      </w:r>
                    </w:p>
                    <w:p w14:paraId="53C61CDC" w14:textId="1F7F3E62" w:rsidR="000A4C14" w:rsidRDefault="00961437" w:rsidP="00961437">
                      <w:pPr>
                        <w:pStyle w:val="Sinespaciado"/>
                        <w:jc w:val="both"/>
                      </w:pPr>
                      <w:r>
                        <w:t>honesta, cordial, con alta capacidad de trabajo en equipo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  <w:r w:rsidR="005F5D22">
        <w:t>PROTE</w: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47AE14DB" w14:textId="77777777" w:rsidR="006F5814" w:rsidRDefault="006F5814" w:rsidP="00A437A6">
      <w:pPr>
        <w:pStyle w:val="Ttulo1"/>
        <w:jc w:val="center"/>
      </w:pPr>
    </w:p>
    <w:p w14:paraId="780BAA4E" w14:textId="77777777" w:rsidR="006F5814" w:rsidRDefault="006F5814" w:rsidP="00A437A6">
      <w:pPr>
        <w:pStyle w:val="Ttulo1"/>
        <w:jc w:val="center"/>
      </w:pPr>
    </w:p>
    <w:p w14:paraId="2B16A01C" w14:textId="47421DEE" w:rsidR="00961437" w:rsidRDefault="00961437" w:rsidP="00961437"/>
    <w:p w14:paraId="4E831C23" w14:textId="77777777" w:rsidR="00961437" w:rsidRPr="00961437" w:rsidRDefault="00961437" w:rsidP="00961437"/>
    <w:p w14:paraId="64F7C679" w14:textId="367CF265" w:rsidR="00CE2AAA" w:rsidRDefault="005F5D22" w:rsidP="00CE2AAA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726BDC7D" w14:textId="73527317" w:rsidR="00DE7263" w:rsidRDefault="00DE7263" w:rsidP="00DE7263"/>
    <w:p w14:paraId="445B884E" w14:textId="6F2B6BEF" w:rsidR="00DE7263" w:rsidRDefault="00DE7263" w:rsidP="00DE7263">
      <w:r>
        <w:t>SPRINT 2</w:t>
      </w:r>
    </w:p>
    <w:p w14:paraId="57C7AF40" w14:textId="5AD432C6" w:rsidR="00E41A49" w:rsidRPr="00D625A0" w:rsidRDefault="00E41A49" w:rsidP="00D625A0">
      <w:pPr>
        <w:jc w:val="center"/>
        <w:rPr>
          <w:b/>
          <w:bCs/>
        </w:rPr>
      </w:pPr>
      <w:r w:rsidRPr="00D625A0">
        <w:rPr>
          <w:b/>
          <w:bCs/>
        </w:rPr>
        <w:t>DIAGRAMA DE CLASES</w:t>
      </w:r>
    </w:p>
    <w:p w14:paraId="4BBAB681" w14:textId="6FD8B0FF" w:rsidR="00DE7263" w:rsidRDefault="00E41A49" w:rsidP="00DE7263">
      <w:r>
        <w:rPr>
          <w:noProof/>
        </w:rPr>
        <w:drawing>
          <wp:anchor distT="0" distB="0" distL="114300" distR="114300" simplePos="0" relativeHeight="251700224" behindDoc="1" locked="0" layoutInCell="1" allowOverlap="1" wp14:anchorId="56B635D4" wp14:editId="6A303CB9">
            <wp:simplePos x="0" y="0"/>
            <wp:positionH relativeFrom="margin">
              <wp:posOffset>30480</wp:posOffset>
            </wp:positionH>
            <wp:positionV relativeFrom="paragraph">
              <wp:posOffset>393065</wp:posOffset>
            </wp:positionV>
            <wp:extent cx="5905500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30" y="21456"/>
                <wp:lineTo x="21530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A59C8" w14:textId="6AB2F43E" w:rsidR="00DE7263" w:rsidRDefault="00DE7263" w:rsidP="00DE7263"/>
    <w:p w14:paraId="6E50DD44" w14:textId="2F456560" w:rsidR="00DE7263" w:rsidRDefault="00DE7263" w:rsidP="00DE7263"/>
    <w:p w14:paraId="144EEE77" w14:textId="331F15DC" w:rsidR="00DE7263" w:rsidRDefault="00DE7263" w:rsidP="00DE7263"/>
    <w:p w14:paraId="4A966F77" w14:textId="083EFA35" w:rsidR="00DE7263" w:rsidRDefault="00DE7263" w:rsidP="00DE7263"/>
    <w:p w14:paraId="73116BCA" w14:textId="7E61087C" w:rsidR="00DE7263" w:rsidRDefault="00DE7263" w:rsidP="00DE7263"/>
    <w:p w14:paraId="6B8F70A9" w14:textId="78E1E7B8" w:rsidR="00DE7263" w:rsidRDefault="00DE7263" w:rsidP="00DE7263"/>
    <w:p w14:paraId="0D838671" w14:textId="09C955A0" w:rsidR="00DE7263" w:rsidRDefault="00DE7263" w:rsidP="00DE7263"/>
    <w:p w14:paraId="0BE693ED" w14:textId="27C59270" w:rsidR="00DE7263" w:rsidRDefault="00DE7263" w:rsidP="00DE7263"/>
    <w:p w14:paraId="618F9406" w14:textId="5C2E9301" w:rsidR="00DE7263" w:rsidRDefault="00DE7263" w:rsidP="00DE7263"/>
    <w:p w14:paraId="01CA6BA1" w14:textId="4D8F9FEF" w:rsidR="00DE7263" w:rsidRDefault="00DE7263" w:rsidP="00DE7263"/>
    <w:p w14:paraId="2CC1D3B0" w14:textId="77777777" w:rsidR="00DE7263" w:rsidRPr="00DE7263" w:rsidRDefault="00DE7263" w:rsidP="00DE7263"/>
    <w:p w14:paraId="36BCD33A" w14:textId="050023AD" w:rsidR="00DE7263" w:rsidRDefault="00DE7263" w:rsidP="00DE7263">
      <w:pPr>
        <w:pStyle w:val="Prrafodelista"/>
        <w:numPr>
          <w:ilvl w:val="0"/>
          <w:numId w:val="9"/>
        </w:numPr>
      </w:pPr>
      <w:r>
        <w:lastRenderedPageBreak/>
        <w:t>Modelar una empresa:</w:t>
      </w:r>
    </w:p>
    <w:p w14:paraId="679C50C1" w14:textId="011C3D53" w:rsidR="00F75F9F" w:rsidRDefault="00DE7263" w:rsidP="00DE7263">
      <w:pPr>
        <w:pStyle w:val="Prrafodelista"/>
      </w:pPr>
      <w:r>
        <w:t>Como una clase de Java Es posible crear una instancia de la clase "Empresa" Es posible leer y modificar el nombre de la empresa Es posible leer y modificar la dirección de la empresa Es posible leer y modificar el teléfono de la empresa Es posible leer y modificar el NIT de la empresa</w:t>
      </w:r>
    </w:p>
    <w:p w14:paraId="728B9E58" w14:textId="2F5A696F" w:rsidR="00DE7263" w:rsidRDefault="00F12A16" w:rsidP="00DE7263">
      <w:pPr>
        <w:pStyle w:val="Prrafodelista"/>
      </w:pPr>
      <w:r w:rsidRPr="00F12A16">
        <w:rPr>
          <w:noProof/>
        </w:rPr>
        <w:drawing>
          <wp:anchor distT="0" distB="0" distL="114300" distR="114300" simplePos="0" relativeHeight="251701248" behindDoc="1" locked="0" layoutInCell="1" allowOverlap="1" wp14:anchorId="469FA8E0" wp14:editId="5CA7B8B4">
            <wp:simplePos x="0" y="0"/>
            <wp:positionH relativeFrom="margin">
              <wp:posOffset>232410</wp:posOffset>
            </wp:positionH>
            <wp:positionV relativeFrom="paragraph">
              <wp:posOffset>-1270</wp:posOffset>
            </wp:positionV>
            <wp:extent cx="5440680" cy="3930650"/>
            <wp:effectExtent l="0" t="0" r="7620" b="0"/>
            <wp:wrapTight wrapText="bothSides">
              <wp:wrapPolygon edited="0">
                <wp:start x="0" y="0"/>
                <wp:lineTo x="0" y="21460"/>
                <wp:lineTo x="21555" y="21460"/>
                <wp:lineTo x="21555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AEEC3" w14:textId="3436C4EE" w:rsidR="00F12A16" w:rsidRDefault="00F12A16" w:rsidP="00DE7263">
      <w:pPr>
        <w:pStyle w:val="Prrafodelista"/>
      </w:pPr>
    </w:p>
    <w:p w14:paraId="78F4144D" w14:textId="1F0F7724" w:rsidR="00F12A16" w:rsidRDefault="00F12A16" w:rsidP="00DE7263">
      <w:pPr>
        <w:pStyle w:val="Prrafodelista"/>
      </w:pPr>
    </w:p>
    <w:p w14:paraId="29E4F3EF" w14:textId="4F6ED005" w:rsidR="00F12A16" w:rsidRDefault="00F12A16" w:rsidP="00DE7263">
      <w:pPr>
        <w:pStyle w:val="Prrafodelista"/>
      </w:pPr>
    </w:p>
    <w:p w14:paraId="692F327F" w14:textId="52B11471" w:rsidR="00F12A16" w:rsidRDefault="00F12A16" w:rsidP="00DE7263">
      <w:pPr>
        <w:pStyle w:val="Prrafodelista"/>
      </w:pPr>
    </w:p>
    <w:p w14:paraId="6E6A18E0" w14:textId="774943CE" w:rsidR="00F12A16" w:rsidRDefault="00F12A16" w:rsidP="00DE7263">
      <w:pPr>
        <w:pStyle w:val="Prrafodelista"/>
      </w:pPr>
    </w:p>
    <w:p w14:paraId="50BB2E8B" w14:textId="37F57C50" w:rsidR="00F12A16" w:rsidRDefault="00F12A16" w:rsidP="00DE7263">
      <w:pPr>
        <w:pStyle w:val="Prrafodelista"/>
      </w:pPr>
    </w:p>
    <w:p w14:paraId="5FAEDF87" w14:textId="52C22F69" w:rsidR="00F12A16" w:rsidRDefault="00F12A16" w:rsidP="00DE7263">
      <w:pPr>
        <w:pStyle w:val="Prrafodelista"/>
      </w:pPr>
    </w:p>
    <w:p w14:paraId="7EA1A229" w14:textId="19D708FD" w:rsidR="00F12A16" w:rsidRDefault="00F12A16" w:rsidP="00DE7263">
      <w:pPr>
        <w:pStyle w:val="Prrafodelista"/>
      </w:pPr>
    </w:p>
    <w:p w14:paraId="6980A2C1" w14:textId="06F0C5F2" w:rsidR="00F12A16" w:rsidRDefault="00F12A16" w:rsidP="00DE7263">
      <w:pPr>
        <w:pStyle w:val="Prrafodelista"/>
      </w:pPr>
    </w:p>
    <w:p w14:paraId="5DE683BE" w14:textId="6F58FE04" w:rsidR="00F12A16" w:rsidRDefault="00F12A16" w:rsidP="00DE7263">
      <w:pPr>
        <w:pStyle w:val="Prrafodelista"/>
      </w:pPr>
    </w:p>
    <w:p w14:paraId="4415D22B" w14:textId="142C990F" w:rsidR="00F12A16" w:rsidRDefault="00F12A16" w:rsidP="00DE7263">
      <w:pPr>
        <w:pStyle w:val="Prrafodelista"/>
      </w:pPr>
    </w:p>
    <w:p w14:paraId="0DF89B56" w14:textId="156BDF47" w:rsidR="00F12A16" w:rsidRDefault="00F12A16" w:rsidP="00DE7263">
      <w:pPr>
        <w:pStyle w:val="Prrafodelista"/>
      </w:pPr>
    </w:p>
    <w:p w14:paraId="666160A3" w14:textId="40C52FBF" w:rsidR="00F12A16" w:rsidRDefault="00F12A16" w:rsidP="00DE7263">
      <w:pPr>
        <w:pStyle w:val="Prrafodelista"/>
      </w:pPr>
    </w:p>
    <w:p w14:paraId="67C586C1" w14:textId="1FCF882F" w:rsidR="00F12A16" w:rsidRDefault="00F12A16" w:rsidP="00DE7263">
      <w:pPr>
        <w:pStyle w:val="Prrafodelista"/>
      </w:pPr>
    </w:p>
    <w:p w14:paraId="77A84664" w14:textId="0DA169EF" w:rsidR="00F12A16" w:rsidRDefault="00F12A16" w:rsidP="00DE7263">
      <w:pPr>
        <w:pStyle w:val="Prrafodelista"/>
      </w:pPr>
    </w:p>
    <w:p w14:paraId="0469B631" w14:textId="315C6430" w:rsidR="00F12A16" w:rsidRDefault="00F12A16" w:rsidP="00DE7263">
      <w:pPr>
        <w:pStyle w:val="Prrafodelista"/>
      </w:pPr>
      <w:r w:rsidRPr="00F12A16">
        <w:rPr>
          <w:noProof/>
        </w:rPr>
        <w:drawing>
          <wp:anchor distT="0" distB="0" distL="114300" distR="114300" simplePos="0" relativeHeight="251702272" behindDoc="1" locked="0" layoutInCell="1" allowOverlap="1" wp14:anchorId="5EE59F79" wp14:editId="0967BBFA">
            <wp:simplePos x="0" y="0"/>
            <wp:positionH relativeFrom="margin">
              <wp:posOffset>224790</wp:posOffset>
            </wp:positionH>
            <wp:positionV relativeFrom="paragraph">
              <wp:posOffset>878205</wp:posOffset>
            </wp:positionV>
            <wp:extent cx="5494020" cy="4299901"/>
            <wp:effectExtent l="0" t="0" r="0" b="5715"/>
            <wp:wrapTight wrapText="bothSides">
              <wp:wrapPolygon edited="0">
                <wp:start x="0" y="0"/>
                <wp:lineTo x="0" y="21533"/>
                <wp:lineTo x="21495" y="21533"/>
                <wp:lineTo x="21495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299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C4594" w14:textId="7A8604D2" w:rsidR="0091374A" w:rsidRPr="0091374A" w:rsidRDefault="0091374A" w:rsidP="0091374A"/>
    <w:p w14:paraId="0273E620" w14:textId="33501A97" w:rsidR="0091374A" w:rsidRPr="0091374A" w:rsidRDefault="0091374A" w:rsidP="0091374A"/>
    <w:p w14:paraId="2318D8D8" w14:textId="0B43939D" w:rsidR="0091374A" w:rsidRPr="0091374A" w:rsidRDefault="0091374A" w:rsidP="0091374A"/>
    <w:p w14:paraId="3A82A9E7" w14:textId="41BCE1C7" w:rsidR="0091374A" w:rsidRPr="0091374A" w:rsidRDefault="0091374A" w:rsidP="0091374A"/>
    <w:p w14:paraId="062E677D" w14:textId="3D44D1DE" w:rsidR="0091374A" w:rsidRPr="0091374A" w:rsidRDefault="0091374A" w:rsidP="0091374A"/>
    <w:p w14:paraId="143418FA" w14:textId="2DAEF4CE" w:rsidR="0091374A" w:rsidRPr="0091374A" w:rsidRDefault="0091374A" w:rsidP="0091374A"/>
    <w:p w14:paraId="2BF24F57" w14:textId="09DA818B" w:rsidR="0091374A" w:rsidRPr="0091374A" w:rsidRDefault="0091374A" w:rsidP="0091374A"/>
    <w:p w14:paraId="1EA8692C" w14:textId="3DD76EE3" w:rsidR="0091374A" w:rsidRPr="0091374A" w:rsidRDefault="0091374A" w:rsidP="0091374A"/>
    <w:p w14:paraId="0CC5D342" w14:textId="1C4647D2" w:rsidR="0091374A" w:rsidRPr="0091374A" w:rsidRDefault="0091374A" w:rsidP="0091374A"/>
    <w:p w14:paraId="4F3E09A5" w14:textId="1A04EE4A" w:rsidR="0091374A" w:rsidRPr="0091374A" w:rsidRDefault="0091374A" w:rsidP="0091374A"/>
    <w:p w14:paraId="4A363D36" w14:textId="1DD72087" w:rsidR="0091374A" w:rsidRPr="0091374A" w:rsidRDefault="0091374A" w:rsidP="0091374A"/>
    <w:p w14:paraId="6107A1B3" w14:textId="7CD334E1" w:rsidR="0091374A" w:rsidRPr="0091374A" w:rsidRDefault="0091374A" w:rsidP="0091374A"/>
    <w:p w14:paraId="4DA0884F" w14:textId="229A202F" w:rsidR="0091374A" w:rsidRPr="0091374A" w:rsidRDefault="0091374A" w:rsidP="0091374A"/>
    <w:p w14:paraId="0DD16A9E" w14:textId="35F3E413" w:rsidR="0091374A" w:rsidRDefault="0091374A" w:rsidP="0091374A"/>
    <w:p w14:paraId="68817AFA" w14:textId="4A57AD00" w:rsidR="0091374A" w:rsidRDefault="0091374A" w:rsidP="0091374A"/>
    <w:p w14:paraId="0DB7DD18" w14:textId="77777777" w:rsidR="0091374A" w:rsidRDefault="0091374A" w:rsidP="0091374A">
      <w:pPr>
        <w:pStyle w:val="Prrafodelista"/>
        <w:numPr>
          <w:ilvl w:val="0"/>
          <w:numId w:val="9"/>
        </w:numPr>
      </w:pPr>
      <w:r>
        <w:lastRenderedPageBreak/>
        <w:t>Modelar un empleado:</w:t>
      </w:r>
    </w:p>
    <w:p w14:paraId="2094AD39" w14:textId="72CE0337" w:rsidR="0091374A" w:rsidRDefault="0091374A" w:rsidP="0091374A">
      <w:pPr>
        <w:pStyle w:val="Prrafodelista"/>
      </w:pPr>
      <w:r>
        <w:t>Como una clase de Java Es posible crear una nueva instancia de la clase "Empleado" Es posible leer y modificar el nombre de un empleado Es posible leer y modificar el correo de un empleado Es posible leer y modificar la empresa a la que el empleado pertenece Es posible leer y modificar el rol del empleado (administrador, operativo)</w:t>
      </w:r>
    </w:p>
    <w:p w14:paraId="0565ACE3" w14:textId="07FE3FF3" w:rsidR="0091374A" w:rsidRDefault="00E41A49" w:rsidP="0091374A">
      <w:r w:rsidRPr="00E41A49">
        <w:rPr>
          <w:noProof/>
        </w:rPr>
        <w:drawing>
          <wp:inline distT="0" distB="0" distL="0" distR="0" wp14:anchorId="2C8888C1" wp14:editId="645B69D8">
            <wp:extent cx="6227445" cy="4169410"/>
            <wp:effectExtent l="0" t="0" r="190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7F6" w14:textId="7B847AD2" w:rsidR="00E41A49" w:rsidRPr="00E41A49" w:rsidRDefault="00E41A49" w:rsidP="00E41A49">
      <w:r w:rsidRPr="00E41A49">
        <w:rPr>
          <w:noProof/>
        </w:rPr>
        <w:drawing>
          <wp:anchor distT="0" distB="0" distL="114300" distR="114300" simplePos="0" relativeHeight="251703296" behindDoc="1" locked="0" layoutInCell="1" allowOverlap="1" wp14:anchorId="1238054A" wp14:editId="2468C147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027420" cy="3508375"/>
            <wp:effectExtent l="0" t="0" r="0" b="0"/>
            <wp:wrapTight wrapText="bothSides">
              <wp:wrapPolygon edited="0">
                <wp:start x="0" y="0"/>
                <wp:lineTo x="0" y="21463"/>
                <wp:lineTo x="21504" y="21463"/>
                <wp:lineTo x="2150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74B10" w14:textId="77777777" w:rsidR="00D625A0" w:rsidRDefault="00D625A0" w:rsidP="00D625A0">
      <w:pPr>
        <w:pStyle w:val="Prrafodelista"/>
        <w:numPr>
          <w:ilvl w:val="0"/>
          <w:numId w:val="9"/>
        </w:numPr>
      </w:pPr>
      <w:r>
        <w:lastRenderedPageBreak/>
        <w:t>Modelar el movimiento:</w:t>
      </w:r>
    </w:p>
    <w:p w14:paraId="357353CE" w14:textId="30738A12" w:rsidR="00E41A49" w:rsidRDefault="00036406" w:rsidP="00D625A0">
      <w:pPr>
        <w:pStyle w:val="Prrafodelista"/>
      </w:pPr>
      <w:r w:rsidRPr="00D625A0">
        <w:rPr>
          <w:noProof/>
        </w:rPr>
        <w:drawing>
          <wp:anchor distT="0" distB="0" distL="114300" distR="114300" simplePos="0" relativeHeight="251704320" behindDoc="1" locked="0" layoutInCell="1" allowOverlap="1" wp14:anchorId="50AC94D4" wp14:editId="07E401CD">
            <wp:simplePos x="0" y="0"/>
            <wp:positionH relativeFrom="margin">
              <wp:posOffset>-1905</wp:posOffset>
            </wp:positionH>
            <wp:positionV relativeFrom="paragraph">
              <wp:posOffset>867410</wp:posOffset>
            </wp:positionV>
            <wp:extent cx="6227445" cy="3794125"/>
            <wp:effectExtent l="0" t="0" r="1905" b="0"/>
            <wp:wrapTight wrapText="bothSides">
              <wp:wrapPolygon edited="0">
                <wp:start x="0" y="0"/>
                <wp:lineTo x="0" y="21473"/>
                <wp:lineTo x="21541" y="21473"/>
                <wp:lineTo x="2154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5A0">
        <w:t>De dinero como una clase de Java Es posible crear una nueva instancia de la clase "</w:t>
      </w:r>
      <w:proofErr w:type="spellStart"/>
      <w:r w:rsidR="00D625A0">
        <w:t>MovimientoDinero</w:t>
      </w:r>
      <w:proofErr w:type="spellEnd"/>
      <w:r w:rsidR="00D625A0">
        <w:t>" Es posible leer y modificar el monto del movimiento Es posible crear montos positivos y negativos Es posible leer y modificar el concepto del movimiento Es posible definir qué usuario fue encargado de registrar el movimiento</w:t>
      </w:r>
    </w:p>
    <w:p w14:paraId="018791E0" w14:textId="5B84920E" w:rsidR="00E41A49" w:rsidRPr="00E41A49" w:rsidRDefault="00036406" w:rsidP="00E41A49">
      <w:pPr>
        <w:tabs>
          <w:tab w:val="left" w:pos="2952"/>
        </w:tabs>
      </w:pPr>
      <w:r w:rsidRPr="00036406">
        <w:drawing>
          <wp:anchor distT="0" distB="0" distL="114300" distR="114300" simplePos="0" relativeHeight="251705344" behindDoc="1" locked="0" layoutInCell="1" allowOverlap="1" wp14:anchorId="5D12A912" wp14:editId="0E8F07FD">
            <wp:simplePos x="0" y="0"/>
            <wp:positionH relativeFrom="margin">
              <wp:align>left</wp:align>
            </wp:positionH>
            <wp:positionV relativeFrom="paragraph">
              <wp:posOffset>4024630</wp:posOffset>
            </wp:positionV>
            <wp:extent cx="5014800" cy="2833200"/>
            <wp:effectExtent l="0" t="0" r="0" b="5715"/>
            <wp:wrapTight wrapText="bothSides">
              <wp:wrapPolygon edited="0">
                <wp:start x="0" y="0"/>
                <wp:lineTo x="0" y="21498"/>
                <wp:lineTo x="21499" y="21498"/>
                <wp:lineTo x="2149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A49">
        <w:tab/>
      </w:r>
    </w:p>
    <w:sectPr w:rsidR="00E41A49" w:rsidRPr="00E41A49">
      <w:footerReference w:type="default" r:id="rId22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D9F67" w14:textId="77777777" w:rsidR="00370EC5" w:rsidRDefault="00370EC5">
      <w:pPr>
        <w:spacing w:after="0" w:line="240" w:lineRule="auto"/>
      </w:pPr>
      <w:r>
        <w:separator/>
      </w:r>
    </w:p>
  </w:endnote>
  <w:endnote w:type="continuationSeparator" w:id="0">
    <w:p w14:paraId="4358942E" w14:textId="77777777" w:rsidR="00370EC5" w:rsidRDefault="00370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77777777" w:rsidR="007005AC" w:rsidRDefault="00C000E8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873C1C" wp14:editId="4119C97A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644540E4" id="Rectángulo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5315DB" wp14:editId="2F7A1F7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1EF7F95A" id="Rectángulo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3DE73" w14:textId="77777777" w:rsidR="00370EC5" w:rsidRDefault="00370EC5">
      <w:pPr>
        <w:spacing w:after="0" w:line="240" w:lineRule="auto"/>
      </w:pPr>
      <w:r>
        <w:separator/>
      </w:r>
    </w:p>
  </w:footnote>
  <w:footnote w:type="continuationSeparator" w:id="0">
    <w:p w14:paraId="21465215" w14:textId="77777777" w:rsidR="00370EC5" w:rsidRDefault="00370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6FD3F27"/>
    <w:multiLevelType w:val="hybridMultilevel"/>
    <w:tmpl w:val="F0EC1074"/>
    <w:lvl w:ilvl="0" w:tplc="1190F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DB6725"/>
    <w:multiLevelType w:val="hybridMultilevel"/>
    <w:tmpl w:val="B5145CE0"/>
    <w:lvl w:ilvl="0" w:tplc="1746446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647277">
    <w:abstractNumId w:val="8"/>
  </w:num>
  <w:num w:numId="2" w16cid:durableId="891892367">
    <w:abstractNumId w:val="7"/>
  </w:num>
  <w:num w:numId="3" w16cid:durableId="1735346809">
    <w:abstractNumId w:val="6"/>
  </w:num>
  <w:num w:numId="4" w16cid:durableId="1760952347">
    <w:abstractNumId w:val="4"/>
  </w:num>
  <w:num w:numId="5" w16cid:durableId="1881161151">
    <w:abstractNumId w:val="0"/>
  </w:num>
  <w:num w:numId="6" w16cid:durableId="746876025">
    <w:abstractNumId w:val="2"/>
  </w:num>
  <w:num w:numId="7" w16cid:durableId="444814418">
    <w:abstractNumId w:val="5"/>
  </w:num>
  <w:num w:numId="8" w16cid:durableId="705566576">
    <w:abstractNumId w:val="1"/>
  </w:num>
  <w:num w:numId="9" w16cid:durableId="592008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36406"/>
    <w:rsid w:val="00077496"/>
    <w:rsid w:val="00084BCA"/>
    <w:rsid w:val="000A4C14"/>
    <w:rsid w:val="000B797A"/>
    <w:rsid w:val="000D1AD4"/>
    <w:rsid w:val="002404C5"/>
    <w:rsid w:val="00254DFB"/>
    <w:rsid w:val="002C349B"/>
    <w:rsid w:val="002D04DC"/>
    <w:rsid w:val="002E3FCB"/>
    <w:rsid w:val="00311C59"/>
    <w:rsid w:val="00370EC5"/>
    <w:rsid w:val="003F6206"/>
    <w:rsid w:val="00400295"/>
    <w:rsid w:val="00455FC3"/>
    <w:rsid w:val="00457EC4"/>
    <w:rsid w:val="00557BB0"/>
    <w:rsid w:val="005A6B39"/>
    <w:rsid w:val="005B0B3C"/>
    <w:rsid w:val="005D63F9"/>
    <w:rsid w:val="005F5D22"/>
    <w:rsid w:val="00607238"/>
    <w:rsid w:val="00635DAB"/>
    <w:rsid w:val="006651E1"/>
    <w:rsid w:val="006A00F1"/>
    <w:rsid w:val="006C2AA5"/>
    <w:rsid w:val="006D0C55"/>
    <w:rsid w:val="006F5814"/>
    <w:rsid w:val="007005AC"/>
    <w:rsid w:val="00743F8F"/>
    <w:rsid w:val="00746BC7"/>
    <w:rsid w:val="0080459D"/>
    <w:rsid w:val="00875965"/>
    <w:rsid w:val="0091374A"/>
    <w:rsid w:val="00961437"/>
    <w:rsid w:val="009822F9"/>
    <w:rsid w:val="009953BC"/>
    <w:rsid w:val="009F2EC5"/>
    <w:rsid w:val="00A437A6"/>
    <w:rsid w:val="00AE546A"/>
    <w:rsid w:val="00B36D9B"/>
    <w:rsid w:val="00B57EEC"/>
    <w:rsid w:val="00BA58FC"/>
    <w:rsid w:val="00C000E8"/>
    <w:rsid w:val="00C66C87"/>
    <w:rsid w:val="00CC31E6"/>
    <w:rsid w:val="00CE2AAA"/>
    <w:rsid w:val="00D5741B"/>
    <w:rsid w:val="00D625A0"/>
    <w:rsid w:val="00DB324E"/>
    <w:rsid w:val="00DB7593"/>
    <w:rsid w:val="00DE7263"/>
    <w:rsid w:val="00E41A49"/>
    <w:rsid w:val="00E72DD8"/>
    <w:rsid w:val="00EE7D90"/>
    <w:rsid w:val="00F12A16"/>
    <w:rsid w:val="00F75F9F"/>
    <w:rsid w:val="00FA6223"/>
    <w:rsid w:val="00FB077B"/>
    <w:rsid w:val="00FB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eidyhurtado-1@hotmail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fif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Leidyhurtado-1@hotmail.com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8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A5DCE61AD2482194FBBDAC25C2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2E76E-5247-47AA-BB41-B890BD856FE9}"/>
      </w:docPartPr>
      <w:docPartBody>
        <w:p w:rsidR="00E54B65" w:rsidRDefault="00AD4960">
          <w:pPr>
            <w:pStyle w:val="72A5DCE61AD2482194FBBDAC25C2B25A"/>
          </w:pPr>
          <w:r>
            <w:t>[Escriba título doc.]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AA"/>
    <w:rsid w:val="00146620"/>
    <w:rsid w:val="00531362"/>
    <w:rsid w:val="007135AA"/>
    <w:rsid w:val="00AD4960"/>
    <w:rsid w:val="00BF3912"/>
    <w:rsid w:val="00E01822"/>
    <w:rsid w:val="00E5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A5DCE61AD2482194FBBDAC25C2B25A">
    <w:name w:val="72A5DCE61AD2482194FBBDAC25C2B25A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44546A" w:themeColor="text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4</TotalTime>
  <Pages>8</Pages>
  <Words>267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programacion</vt:lpstr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Araza programacion</dc:title>
  <dc:subject/>
  <dc:creator>KARINA</dc:creator>
  <cp:lastModifiedBy>mayra alejandra riaño quintero</cp:lastModifiedBy>
  <cp:revision>3</cp:revision>
  <dcterms:created xsi:type="dcterms:W3CDTF">2022-08-26T03:00:00Z</dcterms:created>
  <dcterms:modified xsi:type="dcterms:W3CDTF">2022-08-26T03:12:00Z</dcterms:modified>
</cp:coreProperties>
</file>